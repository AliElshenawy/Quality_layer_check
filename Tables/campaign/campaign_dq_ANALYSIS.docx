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rPr>
          <w:rFonts w:ascii="Times New Roman" w:hAnsi="Times New Roman" w:eastAsia="Times New Roman" w:cs="Times New Roman"/>
          <w:color w:val="010302"/>
        </w:rPr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72" w:after="11" w:line="372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28"/>
          <w:szCs w:val="28"/>
          <w:lang w:val="en-US" w:bidi="en-US"/>
        </w:rPr>
        <w:t>next step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4" w:after="5" w:line="186" w:lineRule="exact"/>
        <w:ind w:left="235" w:right="0" w:firstLine="0"/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40687</wp:posOffset>
            </wp:positionV>
            <wp:extent cx="6604000" cy="6350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6350"/>
                    </a:xfrm>
                    <a:custGeom>
                      <a:rect l="l" t="t" r="r" b="b"/>
                      <a:pathLst>
                        <a:path w="13208000" h="12700">
                          <a:moveTo>
                            <a:pt x="0" y="12700"/>
                          </a:moveTo>
                          <a:lnTo>
                            <a:pt x="13208000" y="127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we remove the the next steps if it has place downthere other wise it still a task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using the grouped fields check what can replcae each otehr and ask stake holder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2" w:after="11" w:line="372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2"/>
          <w:sz w:val="28"/>
          <w:szCs w:val="28"/>
          <w:lang w:val="en-US" w:bidi="en-US"/>
        </w:rPr>
        <w:t>Campaign Staging Table &amp; DQ Checks - Execution Analysis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74" w:after="5" w:line="186" w:lineRule="exact"/>
        <w:ind w:left="235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41322</wp:posOffset>
            </wp:positionV>
            <wp:extent cx="6604000" cy="6350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6350"/>
                    </a:xfrm>
                    <a:custGeom>
                      <a:rect l="l" t="t" r="r" b="b"/>
                      <a:pathLst>
                        <a:path w="13208000" h="12700">
                          <a:moveTo>
                            <a:pt x="0" y="12700"/>
                          </a:moveTo>
                          <a:lnTo>
                            <a:pt x="13208000" y="127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Date: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2026-07-29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Database: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SalesforceDW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Status: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PRODUCTION READY &amp; EXECUTED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" w:after="2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Owne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:</w:t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 Data Engineering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8" behindDoc="0" locked="0" layoutInCell="1" allowOverlap="1">
            <wp:simplePos x="0" y="0"/>
            <wp:positionH relativeFrom="page">
              <wp:posOffset>479424</wp:posOffset>
            </wp:positionH>
            <wp:positionV relativeFrom="paragraph">
              <wp:posOffset>117221</wp:posOffset>
            </wp:positionV>
            <wp:extent cx="6604000" cy="12700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64" w:after="8" w:line="279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2"/>
          <w:sz w:val="21"/>
          <w:szCs w:val="21"/>
          <w:lang w:val="en-US" w:bidi="en-US"/>
        </w:rPr>
        <w:t>Executive Summary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7522" w:space="2640"/>
            <w:col w:w="730" w:space="0"/>
          </w:cols>
          <w:docGrid w:linePitch="360"/>
        </w:sectPr>
        <w:spacing w:before="159" w:after="4" w:line="15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7" w:after="0" w:line="220" w:lineRule="exact"/>
        <w:ind w:left="235" w:right="351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Campaign data quality analysis complete. 17 active gated rules executed against 40,775 deduplicated records; the two controlled-list rules (CAM-004 Status, CAM-006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Currency) are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repo</w:t>
      </w:r>
      <w:r>
        <w:rPr baseline="0" dirty="0">
          <w:rFonts w:ascii="Segoe UI" w:hAnsi="Segoe UI" w:eastAsia="Segoe UI" w:cs="Segoe UI"/>
          <w:b/>
          <w:bCs/>
          <w:color w:val="000000"/>
          <w:spacing w:val="4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t-only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— we report their distinct values for stakeholders rather than assuming any value is wrong. This document is now focused on data-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engineering evidence only: counts, aggregations, null checks, and reproducible drill-down queries.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180" w:after="0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Key Metrics at a Glance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Metric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1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Total Staging Records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Raw Records (with duplicates)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7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Duplicates Removed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06" name="Freeform 1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Total Rule Matches Found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3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Unique Affected Campaigns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08" name="Freeform 1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CRITICAL Rule 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09" name="Freeform 1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HIGH Rule 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10" name="Freeform 1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MEDIUM Rule 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LOW Rule 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295400" cy="6350"/>
            <wp:effectExtent l="0" t="0" r="0" b="0"/>
            <wp:wrapNone/>
            <wp:docPr id="112" name="Freeform 1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95400" cy="6350"/>
                    </a:xfrm>
                    <a:custGeom>
                      <a:rect l="l" t="t" r="r" b="b"/>
                      <a:pathLst>
                        <a:path w="2590800" h="12700">
                          <a:moveTo>
                            <a:pt x="0" y="12700"/>
                          </a:moveTo>
                          <a:lnTo>
                            <a:pt x="2590800" y="12700"/>
                          </a:lnTo>
                          <a:lnTo>
                            <a:pt x="2590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Controlled-list report-only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7"/>
          <w:sz w:val="14"/>
          <w:szCs w:val="14"/>
          <w:lang w:val="en-US" w:bidi="en-US"/>
        </w:rPr>
        <w:t>Value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13" name="Freeform 1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40,775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5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14" name="Freeform 1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41,304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15" name="Freeform 1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529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1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17,691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15,642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7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3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4,372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13,319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1774824</wp:posOffset>
            </wp:positionH>
            <wp:positionV relativeFrom="line">
              <wp:posOffset>43862</wp:posOffset>
            </wp:positionV>
            <wp:extent cx="908050" cy="6350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08050" cy="6350"/>
                    </a:xfrm>
                    <a:custGeom>
                      <a:rect l="l" t="t" r="r" b="b"/>
                      <a:pathLst>
                        <a:path w="1816100" h="12700">
                          <a:moveTo>
                            <a:pt x="0" y="12700"/>
                          </a:moveTo>
                          <a:lnTo>
                            <a:pt x="1816100" y="12700"/>
                          </a:lnTo>
                          <a:lnTo>
                            <a:pt x="1816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CAM-004, CAM-006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5"/>
          <w:sz w:val="14"/>
          <w:szCs w:val="14"/>
          <w:lang w:val="en-US" w:bidi="en-US"/>
        </w:rPr>
        <w:t>Status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3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 Clean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6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Baseline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9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25" name="Freeform 1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Dedup working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2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26" name="Freeform 1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⚠</w:t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 Needs Review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5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27" name="Freeform 1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38.4% of data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8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28" name="Freeform 1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 None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1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29" name="Freeform 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 None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30" name="Freeform 1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⚠</w:t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 Review Required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31" name="Freeform 1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⚠</w:t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 Review Required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3" w:space="0" w:equalWidth="0">
            <w:col w:w="2230" w:space="160"/>
            <w:col w:w="1278" w:space="160"/>
            <w:col w:w="1568" w:space="0"/>
          </w:cols>
          <w:docGrid w:linePitch="360"/>
        </w:sectPr>
        <w:spacing w:before="139" w:after="5" w:line="186" w:lineRule="exact"/>
        <w:ind w:left="0" w:right="0" w:firstLine="0"/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2682874</wp:posOffset>
            </wp:positionH>
            <wp:positionV relativeFrom="line">
              <wp:posOffset>43862</wp:posOffset>
            </wp:positionV>
            <wp:extent cx="1098550" cy="6350"/>
            <wp:effectExtent l="0" t="0" r="0" b="0"/>
            <wp:wrapNone/>
            <wp:docPr id="132" name="Freeform 1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98550" cy="6350"/>
                    </a:xfrm>
                    <a:custGeom>
                      <a:rect l="l" t="t" r="r" b="b"/>
                      <a:pathLst>
                        <a:path w="2197100" h="12700">
                          <a:moveTo>
                            <a:pt x="0" y="12700"/>
                          </a:moveTo>
                          <a:lnTo>
                            <a:pt x="2197100" y="12700"/>
                          </a:lnTo>
                          <a:lnTo>
                            <a:pt x="2197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📋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Distinct values below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1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Evidence Snapshot (From Actual SQL Run)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5" w:line="163" w:lineRule="exact"/>
        <w:ind w:left="475" w:right="0" w:firstLine="0"/>
      </w:pPr>
      <w:r>
        <w:drawing>
          <wp:anchor simplePos="0" relativeHeight="251658283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-74429</wp:posOffset>
            </wp:positionV>
            <wp:extent cx="6597650" cy="1143000"/>
            <wp:effectExtent l="0" t="0" r="0" b="0"/>
            <wp:wrapNone/>
            <wp:docPr id="133" name="Freeform 1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143000"/>
                    </a:xfrm>
                    <a:custGeom>
                      <a:rect l="l" t="t" r="r" b="b"/>
                      <a:pathLst>
                        <a:path w="13195301" h="2286000">
                          <a:moveTo>
                            <a:pt x="1" y="31750"/>
                          </a:moveTo>
                          <a:lnTo>
                            <a:pt x="1" y="2254250"/>
                          </a:lnTo>
                          <a:cubicBezTo>
                            <a:pt x="0" y="2258462"/>
                            <a:pt x="806" y="2262512"/>
                            <a:pt x="2417" y="2266402"/>
                          </a:cubicBezTo>
                          <a:cubicBezTo>
                            <a:pt x="4029" y="2270292"/>
                            <a:pt x="6323" y="2273725"/>
                            <a:pt x="9300" y="2276702"/>
                          </a:cubicBezTo>
                          <a:cubicBezTo>
                            <a:pt x="12277" y="2279679"/>
                            <a:pt x="15710" y="2281974"/>
                            <a:pt x="19600" y="2283585"/>
                          </a:cubicBezTo>
                          <a:cubicBezTo>
                            <a:pt x="23490" y="2285195"/>
                            <a:pt x="27540" y="2286000"/>
                            <a:pt x="31751" y="2286000"/>
                          </a:cubicBezTo>
                          <a:lnTo>
                            <a:pt x="13163551" y="2286000"/>
                          </a:lnTo>
                          <a:cubicBezTo>
                            <a:pt x="13167760" y="2286000"/>
                            <a:pt x="13171809" y="2285195"/>
                            <a:pt x="13175699" y="2283584"/>
                          </a:cubicBezTo>
                          <a:cubicBezTo>
                            <a:pt x="13179588" y="2281973"/>
                            <a:pt x="13183022" y="2279679"/>
                            <a:pt x="13186000" y="2276702"/>
                          </a:cubicBezTo>
                          <a:cubicBezTo>
                            <a:pt x="13188977" y="2273725"/>
                            <a:pt x="13191271" y="2270292"/>
                            <a:pt x="13192882" y="2266402"/>
                          </a:cubicBezTo>
                          <a:cubicBezTo>
                            <a:pt x="13194493" y="2262512"/>
                            <a:pt x="13195299" y="2258462"/>
                            <a:pt x="13195301" y="2254250"/>
                          </a:cubicBezTo>
                          <a:lnTo>
                            <a:pt x="13195301" y="31750"/>
                          </a:lnTo>
                          <a:cubicBezTo>
                            <a:pt x="13195299" y="27541"/>
                            <a:pt x="13194493" y="23494"/>
                            <a:pt x="13192882" y="19604"/>
                          </a:cubicBezTo>
                          <a:cubicBezTo>
                            <a:pt x="13191271" y="15713"/>
                            <a:pt x="13188977" y="12279"/>
                            <a:pt x="13186000" y="9301"/>
                          </a:cubicBezTo>
                          <a:cubicBezTo>
                            <a:pt x="13183022" y="6324"/>
                            <a:pt x="13179588" y="4030"/>
                            <a:pt x="13175699" y="2419"/>
                          </a:cubicBezTo>
                          <a:cubicBezTo>
                            <a:pt x="13171809" y="808"/>
                            <a:pt x="13167760" y="2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2"/>
                            <a:pt x="23490" y="808"/>
                            <a:pt x="19600" y="2421"/>
                          </a:cubicBezTo>
                          <a:cubicBezTo>
                            <a:pt x="15710" y="4031"/>
                            <a:pt x="12277" y="6324"/>
                            <a:pt x="9300" y="9301"/>
                          </a:cubicBezTo>
                          <a:cubicBezTo>
                            <a:pt x="6323" y="12279"/>
                            <a:pt x="4029" y="15711"/>
                            <a:pt x="2417" y="19601"/>
                          </a:cubicBezTo>
                          <a:cubicBezTo>
                            <a:pt x="806" y="23492"/>
                            <a:pt x="0" y="27541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4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-74429</wp:posOffset>
            </wp:positionV>
            <wp:extent cx="6597650" cy="1143000"/>
            <wp:effectExtent l="0" t="0" r="0" b="0"/>
            <wp:wrapNone/>
            <wp:docPr id="134" name="Freeform 1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143000"/>
                    </a:xfrm>
                    <a:custGeom>
                      <a:rect l="l" t="t" r="r" b="b"/>
                      <a:pathLst>
                        <a:path w="13195301" h="2286000">
                          <a:moveTo>
                            <a:pt x="1" y="31750"/>
                          </a:moveTo>
                          <a:lnTo>
                            <a:pt x="1" y="2254250"/>
                          </a:lnTo>
                          <a:cubicBezTo>
                            <a:pt x="0" y="2258462"/>
                            <a:pt x="806" y="2262512"/>
                            <a:pt x="2417" y="2266402"/>
                          </a:cubicBezTo>
                          <a:cubicBezTo>
                            <a:pt x="4029" y="2270292"/>
                            <a:pt x="6323" y="2273725"/>
                            <a:pt x="9300" y="2276702"/>
                          </a:cubicBezTo>
                          <a:cubicBezTo>
                            <a:pt x="12277" y="2279679"/>
                            <a:pt x="15710" y="2281974"/>
                            <a:pt x="19600" y="2283585"/>
                          </a:cubicBezTo>
                          <a:cubicBezTo>
                            <a:pt x="23490" y="2285195"/>
                            <a:pt x="27540" y="2286000"/>
                            <a:pt x="31751" y="2286000"/>
                          </a:cubicBezTo>
                          <a:lnTo>
                            <a:pt x="13163551" y="2286000"/>
                          </a:lnTo>
                          <a:cubicBezTo>
                            <a:pt x="13167760" y="2286000"/>
                            <a:pt x="13171809" y="2285195"/>
                            <a:pt x="13175699" y="2283584"/>
                          </a:cubicBezTo>
                          <a:cubicBezTo>
                            <a:pt x="13179588" y="2281973"/>
                            <a:pt x="13183022" y="2279679"/>
                            <a:pt x="13186000" y="2276702"/>
                          </a:cubicBezTo>
                          <a:cubicBezTo>
                            <a:pt x="13188977" y="2273725"/>
                            <a:pt x="13191271" y="2270292"/>
                            <a:pt x="13192882" y="2266402"/>
                          </a:cubicBezTo>
                          <a:cubicBezTo>
                            <a:pt x="13194493" y="2262512"/>
                            <a:pt x="13195299" y="2258462"/>
                            <a:pt x="13195301" y="2254250"/>
                          </a:cubicBezTo>
                          <a:lnTo>
                            <a:pt x="13195301" y="31750"/>
                          </a:lnTo>
                          <a:cubicBezTo>
                            <a:pt x="13195299" y="27541"/>
                            <a:pt x="13194493" y="23494"/>
                            <a:pt x="13192882" y="19604"/>
                          </a:cubicBezTo>
                          <a:cubicBezTo>
                            <a:pt x="13191271" y="15713"/>
                            <a:pt x="13188977" y="12279"/>
                            <a:pt x="13186000" y="9301"/>
                          </a:cubicBezTo>
                          <a:cubicBezTo>
                            <a:pt x="13183022" y="6324"/>
                            <a:pt x="13179588" y="4030"/>
                            <a:pt x="13175699" y="2419"/>
                          </a:cubicBezTo>
                          <a:cubicBezTo>
                            <a:pt x="13171809" y="808"/>
                            <a:pt x="13167760" y="2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2"/>
                            <a:pt x="23490" y="808"/>
                            <a:pt x="19600" y="2421"/>
                          </a:cubicBezTo>
                          <a:cubicBezTo>
                            <a:pt x="15710" y="4031"/>
                            <a:pt x="12277" y="6324"/>
                            <a:pt x="9300" y="9301"/>
                          </a:cubicBezTo>
                          <a:cubicBezTo>
                            <a:pt x="6323" y="12279"/>
                            <a:pt x="4029" y="15711"/>
                            <a:pt x="2417" y="19601"/>
                          </a:cubicBezTo>
                          <a:cubicBezTo>
                            <a:pt x="806" y="23492"/>
                            <a:pt x="0" y="27541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8E908C"/>
          <w:sz w:val="14"/>
          <w:szCs w:val="14"/>
          <w:lang w:val="en-US" w:bidi="en-US"/>
        </w:rPr>
        <w:t>-- Reproducible evidence query (sqlcmd / SSMS)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'staging_campaign_latest'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metric,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COUNT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(*)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value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UNION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1105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'raw_campaign_non_deleted'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COUNT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(*)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[raw].[salesforce_campaign]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(ISNULL([IsDeleted],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))=</w:t>
      </w:r>
      <w:r>
        <w:rPr baseline="0" dirty="0">
          <w:rFonts w:ascii="Consolas" w:hAnsi="Consolas" w:eastAsia="Consolas" w:cs="Consolas"/>
          <w:color w:val="718C00"/>
          <w:spacing w:val="-3"/>
          <w:sz w:val="14"/>
          <w:szCs w:val="14"/>
          <w:lang w:val="en-US" w:bidi="en-US"/>
        </w:rPr>
        <w:t>'false'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UNION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1105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'distinct_campaign_ids_non_deleted'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COUNT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DISTINCT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[Id])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[raw].[salesforce_campaign]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(ISNULL([IsDeleted],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))=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'false'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72" w:after="1" w:line="190" w:lineRule="exact"/>
        <w:ind w:left="475" w:right="7342" w:firstLine="0"/>
      </w:pPr>
      <w:r>
        <w:drawing>
          <wp:anchor simplePos="0" relativeHeight="251658287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-97289</wp:posOffset>
            </wp:positionV>
            <wp:extent cx="6597650" cy="781050"/>
            <wp:effectExtent l="0" t="0" r="0" b="0"/>
            <wp:wrapNone/>
            <wp:docPr id="135" name="Freeform 1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781050"/>
                    </a:xfrm>
                    <a:custGeom>
                      <a:rect l="l" t="t" r="r" b="b"/>
                      <a:pathLst>
                        <a:path w="13195301" h="1562100">
                          <a:moveTo>
                            <a:pt x="1" y="31750"/>
                          </a:moveTo>
                          <a:lnTo>
                            <a:pt x="1" y="1530350"/>
                          </a:lnTo>
                          <a:cubicBezTo>
                            <a:pt x="0" y="1534563"/>
                            <a:pt x="806" y="1538612"/>
                            <a:pt x="2417" y="1542502"/>
                          </a:cubicBezTo>
                          <a:cubicBezTo>
                            <a:pt x="4029" y="1546391"/>
                            <a:pt x="6323" y="1549825"/>
                            <a:pt x="9300" y="1552802"/>
                          </a:cubicBezTo>
                          <a:cubicBezTo>
                            <a:pt x="12277" y="1555780"/>
                            <a:pt x="15710" y="1558074"/>
                            <a:pt x="19600" y="1559685"/>
                          </a:cubicBezTo>
                          <a:cubicBezTo>
                            <a:pt x="23490" y="1561296"/>
                            <a:pt x="27540" y="1562100"/>
                            <a:pt x="31751" y="1562100"/>
                          </a:cubicBezTo>
                          <a:lnTo>
                            <a:pt x="13163551" y="1562100"/>
                          </a:lnTo>
                          <a:cubicBezTo>
                            <a:pt x="13167760" y="1562100"/>
                            <a:pt x="13171809" y="1561296"/>
                            <a:pt x="13175699" y="1559685"/>
                          </a:cubicBezTo>
                          <a:cubicBezTo>
                            <a:pt x="13179588" y="1558074"/>
                            <a:pt x="13183022" y="1555780"/>
                            <a:pt x="13186000" y="1552802"/>
                          </a:cubicBezTo>
                          <a:cubicBezTo>
                            <a:pt x="13188977" y="1549825"/>
                            <a:pt x="13191271" y="1546391"/>
                            <a:pt x="13192882" y="1542502"/>
                          </a:cubicBezTo>
                          <a:cubicBezTo>
                            <a:pt x="13194493" y="1538612"/>
                            <a:pt x="13195299" y="1534563"/>
                            <a:pt x="13195301" y="1530350"/>
                          </a:cubicBezTo>
                          <a:lnTo>
                            <a:pt x="13195301" y="31750"/>
                          </a:lnTo>
                          <a:cubicBezTo>
                            <a:pt x="13195299" y="27541"/>
                            <a:pt x="13194493" y="23492"/>
                            <a:pt x="13192882" y="19602"/>
                          </a:cubicBezTo>
                          <a:cubicBezTo>
                            <a:pt x="13191271" y="15711"/>
                            <a:pt x="13188977" y="12277"/>
                            <a:pt x="13186000" y="9301"/>
                          </a:cubicBezTo>
                          <a:cubicBezTo>
                            <a:pt x="13183022" y="6324"/>
                            <a:pt x="13179588" y="4030"/>
                            <a:pt x="13175699" y="2419"/>
                          </a:cubicBezTo>
                          <a:cubicBezTo>
                            <a:pt x="13171809" y="808"/>
                            <a:pt x="13167760" y="2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2"/>
                            <a:pt x="23490" y="808"/>
                            <a:pt x="19600" y="2419"/>
                          </a:cubicBezTo>
                          <a:cubicBezTo>
                            <a:pt x="15710" y="4030"/>
                            <a:pt x="12277" y="6324"/>
                            <a:pt x="9300" y="9301"/>
                          </a:cubicBezTo>
                          <a:cubicBezTo>
                            <a:pt x="6323" y="12277"/>
                            <a:pt x="4029" y="15711"/>
                            <a:pt x="2417" y="19602"/>
                          </a:cubicBezTo>
                          <a:cubicBezTo>
                            <a:pt x="806" y="23492"/>
                            <a:pt x="0" y="27541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8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-97289</wp:posOffset>
            </wp:positionV>
            <wp:extent cx="6597650" cy="781050"/>
            <wp:effectExtent l="0" t="0" r="0" b="0"/>
            <wp:wrapNone/>
            <wp:docPr id="136" name="Freeform 1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781050"/>
                    </a:xfrm>
                    <a:custGeom>
                      <a:rect l="l" t="t" r="r" b="b"/>
                      <a:pathLst>
                        <a:path w="13195301" h="1562100">
                          <a:moveTo>
                            <a:pt x="1" y="31750"/>
                          </a:moveTo>
                          <a:lnTo>
                            <a:pt x="1" y="1530350"/>
                          </a:lnTo>
                          <a:cubicBezTo>
                            <a:pt x="0" y="1534563"/>
                            <a:pt x="806" y="1538612"/>
                            <a:pt x="2417" y="1542502"/>
                          </a:cubicBezTo>
                          <a:cubicBezTo>
                            <a:pt x="4029" y="1546391"/>
                            <a:pt x="6323" y="1549825"/>
                            <a:pt x="9300" y="1552802"/>
                          </a:cubicBezTo>
                          <a:cubicBezTo>
                            <a:pt x="12277" y="1555780"/>
                            <a:pt x="15710" y="1558074"/>
                            <a:pt x="19600" y="1559685"/>
                          </a:cubicBezTo>
                          <a:cubicBezTo>
                            <a:pt x="23490" y="1561296"/>
                            <a:pt x="27540" y="1562100"/>
                            <a:pt x="31751" y="1562100"/>
                          </a:cubicBezTo>
                          <a:lnTo>
                            <a:pt x="13163551" y="1562100"/>
                          </a:lnTo>
                          <a:cubicBezTo>
                            <a:pt x="13167760" y="1562100"/>
                            <a:pt x="13171809" y="1561296"/>
                            <a:pt x="13175699" y="1559685"/>
                          </a:cubicBezTo>
                          <a:cubicBezTo>
                            <a:pt x="13179588" y="1558074"/>
                            <a:pt x="13183022" y="1555780"/>
                            <a:pt x="13186000" y="1552802"/>
                          </a:cubicBezTo>
                          <a:cubicBezTo>
                            <a:pt x="13188977" y="1549825"/>
                            <a:pt x="13191271" y="1546391"/>
                            <a:pt x="13192882" y="1542502"/>
                          </a:cubicBezTo>
                          <a:cubicBezTo>
                            <a:pt x="13194493" y="1538612"/>
                            <a:pt x="13195299" y="1534563"/>
                            <a:pt x="13195301" y="1530350"/>
                          </a:cubicBezTo>
                          <a:lnTo>
                            <a:pt x="13195301" y="31750"/>
                          </a:lnTo>
                          <a:cubicBezTo>
                            <a:pt x="13195299" y="27541"/>
                            <a:pt x="13194493" y="23492"/>
                            <a:pt x="13192882" y="19602"/>
                          </a:cubicBezTo>
                          <a:cubicBezTo>
                            <a:pt x="13191271" y="15711"/>
                            <a:pt x="13188977" y="12277"/>
                            <a:pt x="13186000" y="9301"/>
                          </a:cubicBezTo>
                          <a:cubicBezTo>
                            <a:pt x="13183022" y="6324"/>
                            <a:pt x="13179588" y="4030"/>
                            <a:pt x="13175699" y="2419"/>
                          </a:cubicBezTo>
                          <a:cubicBezTo>
                            <a:pt x="13171809" y="808"/>
                            <a:pt x="13167760" y="2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2"/>
                            <a:pt x="23490" y="808"/>
                            <a:pt x="19600" y="2419"/>
                          </a:cubicBezTo>
                          <a:cubicBezTo>
                            <a:pt x="15710" y="4030"/>
                            <a:pt x="12277" y="6324"/>
                            <a:pt x="9300" y="9301"/>
                          </a:cubicBezTo>
                          <a:cubicBezTo>
                            <a:pt x="6323" y="12277"/>
                            <a:pt x="4029" y="15711"/>
                            <a:pt x="2417" y="19602"/>
                          </a:cubicBezTo>
                          <a:cubicBezTo>
                            <a:pt x="806" y="23492"/>
                            <a:pt x="0" y="27541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metric|value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staging_campaign_latest|40775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raw_campaign_non_deleted|41304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distinct_campaign_ids_non_deleted|40775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89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WITH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d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(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>
        <w:drawing>
          <wp:anchor simplePos="0" relativeHeight="251658291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-264294</wp:posOffset>
            </wp:positionV>
            <wp:extent cx="6597650" cy="1504950"/>
            <wp:effectExtent l="0" t="0" r="0" b="0"/>
            <wp:wrapNone/>
            <wp:docPr id="137" name="Freeform 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504950"/>
                    </a:xfrm>
                    <a:custGeom>
                      <a:rect l="l" t="t" r="r" b="b"/>
                      <a:pathLst>
                        <a:path w="13195301" h="3009900">
                          <a:moveTo>
                            <a:pt x="1" y="31750"/>
                          </a:moveTo>
                          <a:lnTo>
                            <a:pt x="1" y="2978150"/>
                          </a:lnTo>
                          <a:cubicBezTo>
                            <a:pt x="0" y="2982361"/>
                            <a:pt x="806" y="2986410"/>
                            <a:pt x="2417" y="2990300"/>
                          </a:cubicBezTo>
                          <a:cubicBezTo>
                            <a:pt x="4029" y="2994191"/>
                            <a:pt x="6323" y="2997625"/>
                            <a:pt x="9300" y="3000602"/>
                          </a:cubicBezTo>
                          <a:cubicBezTo>
                            <a:pt x="12277" y="3003580"/>
                            <a:pt x="15710" y="3005873"/>
                            <a:pt x="19600" y="3007484"/>
                          </a:cubicBezTo>
                          <a:cubicBezTo>
                            <a:pt x="23490" y="3009094"/>
                            <a:pt x="27540" y="3009900"/>
                            <a:pt x="31751" y="3009900"/>
                          </a:cubicBezTo>
                          <a:lnTo>
                            <a:pt x="13163551" y="3009900"/>
                          </a:lnTo>
                          <a:cubicBezTo>
                            <a:pt x="13167760" y="3009900"/>
                            <a:pt x="13171809" y="3009094"/>
                            <a:pt x="13175699" y="3007484"/>
                          </a:cubicBezTo>
                          <a:cubicBezTo>
                            <a:pt x="13179588" y="3005873"/>
                            <a:pt x="13183022" y="3003580"/>
                            <a:pt x="13186000" y="3000602"/>
                          </a:cubicBezTo>
                          <a:cubicBezTo>
                            <a:pt x="13188977" y="2997625"/>
                            <a:pt x="13191271" y="2994191"/>
                            <a:pt x="13192882" y="2990300"/>
                          </a:cubicBezTo>
                          <a:cubicBezTo>
                            <a:pt x="13194493" y="2986410"/>
                            <a:pt x="13195299" y="2982361"/>
                            <a:pt x="13195301" y="2978150"/>
                          </a:cubicBezTo>
                          <a:lnTo>
                            <a:pt x="13195301" y="31750"/>
                          </a:lnTo>
                          <a:cubicBezTo>
                            <a:pt x="13195299" y="27541"/>
                            <a:pt x="13194493" y="23494"/>
                            <a:pt x="13192882" y="19604"/>
                          </a:cubicBezTo>
                          <a:cubicBezTo>
                            <a:pt x="13191271" y="15714"/>
                            <a:pt x="13188977" y="12280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21"/>
                          </a:cubicBezTo>
                          <a:cubicBezTo>
                            <a:pt x="13171809" y="810"/>
                            <a:pt x="13167760" y="2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2"/>
                            <a:pt x="23490" y="810"/>
                            <a:pt x="19600" y="2421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0"/>
                            <a:pt x="4029" y="15714"/>
                            <a:pt x="2417" y="19604"/>
                          </a:cubicBezTo>
                          <a:cubicBezTo>
                            <a:pt x="806" y="23494"/>
                            <a:pt x="0" y="27541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-264294</wp:posOffset>
            </wp:positionV>
            <wp:extent cx="6597650" cy="1504950"/>
            <wp:effectExtent l="0" t="0" r="0" b="0"/>
            <wp:wrapNone/>
            <wp:docPr id="138" name="Freeform 1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504950"/>
                    </a:xfrm>
                    <a:custGeom>
                      <a:rect l="l" t="t" r="r" b="b"/>
                      <a:pathLst>
                        <a:path w="13195301" h="3009900">
                          <a:moveTo>
                            <a:pt x="1" y="31750"/>
                          </a:moveTo>
                          <a:lnTo>
                            <a:pt x="1" y="2978150"/>
                          </a:lnTo>
                          <a:cubicBezTo>
                            <a:pt x="0" y="2982361"/>
                            <a:pt x="806" y="2986410"/>
                            <a:pt x="2417" y="2990300"/>
                          </a:cubicBezTo>
                          <a:cubicBezTo>
                            <a:pt x="4029" y="2994191"/>
                            <a:pt x="6323" y="2997625"/>
                            <a:pt x="9300" y="3000602"/>
                          </a:cubicBezTo>
                          <a:cubicBezTo>
                            <a:pt x="12277" y="3003580"/>
                            <a:pt x="15710" y="3005873"/>
                            <a:pt x="19600" y="3007484"/>
                          </a:cubicBezTo>
                          <a:cubicBezTo>
                            <a:pt x="23490" y="3009094"/>
                            <a:pt x="27540" y="3009900"/>
                            <a:pt x="31751" y="3009900"/>
                          </a:cubicBezTo>
                          <a:lnTo>
                            <a:pt x="13163551" y="3009900"/>
                          </a:lnTo>
                          <a:cubicBezTo>
                            <a:pt x="13167760" y="3009900"/>
                            <a:pt x="13171809" y="3009094"/>
                            <a:pt x="13175699" y="3007484"/>
                          </a:cubicBezTo>
                          <a:cubicBezTo>
                            <a:pt x="13179588" y="3005873"/>
                            <a:pt x="13183022" y="3003580"/>
                            <a:pt x="13186000" y="3000602"/>
                          </a:cubicBezTo>
                          <a:cubicBezTo>
                            <a:pt x="13188977" y="2997625"/>
                            <a:pt x="13191271" y="2994191"/>
                            <a:pt x="13192882" y="2990300"/>
                          </a:cubicBezTo>
                          <a:cubicBezTo>
                            <a:pt x="13194493" y="2986410"/>
                            <a:pt x="13195299" y="2982361"/>
                            <a:pt x="13195301" y="2978150"/>
                          </a:cubicBezTo>
                          <a:lnTo>
                            <a:pt x="13195301" y="31750"/>
                          </a:lnTo>
                          <a:cubicBezTo>
                            <a:pt x="13195299" y="27541"/>
                            <a:pt x="13194493" y="23494"/>
                            <a:pt x="13192882" y="19604"/>
                          </a:cubicBezTo>
                          <a:cubicBezTo>
                            <a:pt x="13191271" y="15714"/>
                            <a:pt x="13188977" y="12280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21"/>
                          </a:cubicBezTo>
                          <a:cubicBezTo>
                            <a:pt x="13171809" y="810"/>
                            <a:pt x="13167760" y="2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2"/>
                            <a:pt x="23490" y="810"/>
                            <a:pt x="19600" y="2421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0"/>
                            <a:pt x="4029" y="15714"/>
                            <a:pt x="2417" y="19604"/>
                          </a:cubicBezTo>
                          <a:cubicBezTo>
                            <a:pt x="806" y="23494"/>
                            <a:pt x="0" y="27541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[Id],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COUNT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(*)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cnt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[raw].[salesforce_campaign]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4723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(ISNULL([IsDeleted],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))=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'false'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GROUP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[Id]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4803" w:firstLine="0"/>
        <w:jc w:val="right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SUM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CASE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cnt&gt;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THEN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ELSE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0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END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campaign_ids_with_duplicates,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4723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SUM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CASE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cnt&gt;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THEN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cnt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-1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ELSE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0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END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duplicate_rows_removed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d;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76" w:after="4" w:line="150" w:lineRule="exact"/>
        <w:ind w:left="5276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1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68" w:after="1" w:line="190" w:lineRule="exact"/>
        <w:ind w:left="475" w:right="2270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-96654</wp:posOffset>
            </wp:positionV>
            <wp:extent cx="6597650" cy="539750"/>
            <wp:effectExtent l="0" t="0" r="0" b="0"/>
            <wp:wrapNone/>
            <wp:docPr id="139" name="Freeform 1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3"/>
                            <a:pt x="806" y="1056014"/>
                            <a:pt x="2417" y="1059903"/>
                          </a:cubicBezTo>
                          <a:cubicBezTo>
                            <a:pt x="4029" y="1063793"/>
                            <a:pt x="6323" y="1067225"/>
                            <a:pt x="9300" y="1070202"/>
                          </a:cubicBezTo>
                          <a:cubicBezTo>
                            <a:pt x="12277" y="1073180"/>
                            <a:pt x="15710" y="1075474"/>
                            <a:pt x="19600" y="1077085"/>
                          </a:cubicBezTo>
                          <a:cubicBezTo>
                            <a:pt x="23490" y="1078696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4"/>
                          </a:cubicBezTo>
                          <a:cubicBezTo>
                            <a:pt x="13179588" y="1075474"/>
                            <a:pt x="13183022" y="1073180"/>
                            <a:pt x="13186000" y="1070202"/>
                          </a:cubicBezTo>
                          <a:cubicBezTo>
                            <a:pt x="13188977" y="1067225"/>
                            <a:pt x="13191271" y="1063793"/>
                            <a:pt x="13192882" y="1059903"/>
                          </a:cubicBezTo>
                          <a:cubicBezTo>
                            <a:pt x="13194493" y="1056014"/>
                            <a:pt x="13195299" y="1051963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1"/>
                            <a:pt x="13194493" y="23492"/>
                            <a:pt x="13192882" y="19602"/>
                          </a:cubicBezTo>
                          <a:cubicBezTo>
                            <a:pt x="13191271" y="15713"/>
                            <a:pt x="13188977" y="12279"/>
                            <a:pt x="13186000" y="9301"/>
                          </a:cubicBezTo>
                          <a:cubicBezTo>
                            <a:pt x="13183022" y="6324"/>
                            <a:pt x="13179588" y="4031"/>
                            <a:pt x="13175699" y="2421"/>
                          </a:cubicBezTo>
                          <a:cubicBezTo>
                            <a:pt x="13171809" y="808"/>
                            <a:pt x="13167760" y="2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2"/>
                            <a:pt x="23490" y="808"/>
                            <a:pt x="19600" y="2421"/>
                          </a:cubicBezTo>
                          <a:cubicBezTo>
                            <a:pt x="15710" y="4031"/>
                            <a:pt x="12277" y="6324"/>
                            <a:pt x="9300" y="9301"/>
                          </a:cubicBezTo>
                          <a:cubicBezTo>
                            <a:pt x="6323" y="12279"/>
                            <a:pt x="4029" y="15713"/>
                            <a:pt x="2417" y="19602"/>
                          </a:cubicBezTo>
                          <a:cubicBezTo>
                            <a:pt x="806" y="23492"/>
                            <a:pt x="0" y="27541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-96654</wp:posOffset>
            </wp:positionV>
            <wp:extent cx="6597650" cy="539750"/>
            <wp:effectExtent l="0" t="0" r="0" b="0"/>
            <wp:wrapNone/>
            <wp:docPr id="140" name="Freeform 1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3"/>
                            <a:pt x="806" y="1056014"/>
                            <a:pt x="2417" y="1059903"/>
                          </a:cubicBezTo>
                          <a:cubicBezTo>
                            <a:pt x="4029" y="1063793"/>
                            <a:pt x="6323" y="1067225"/>
                            <a:pt x="9300" y="1070202"/>
                          </a:cubicBezTo>
                          <a:cubicBezTo>
                            <a:pt x="12277" y="1073180"/>
                            <a:pt x="15710" y="1075474"/>
                            <a:pt x="19600" y="1077085"/>
                          </a:cubicBezTo>
                          <a:cubicBezTo>
                            <a:pt x="23490" y="1078696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4"/>
                          </a:cubicBezTo>
                          <a:cubicBezTo>
                            <a:pt x="13179588" y="1075474"/>
                            <a:pt x="13183022" y="1073180"/>
                            <a:pt x="13186000" y="1070202"/>
                          </a:cubicBezTo>
                          <a:cubicBezTo>
                            <a:pt x="13188977" y="1067225"/>
                            <a:pt x="13191271" y="1063793"/>
                            <a:pt x="13192882" y="1059903"/>
                          </a:cubicBezTo>
                          <a:cubicBezTo>
                            <a:pt x="13194493" y="1056014"/>
                            <a:pt x="13195299" y="1051963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1"/>
                            <a:pt x="13194493" y="23492"/>
                            <a:pt x="13192882" y="19602"/>
                          </a:cubicBezTo>
                          <a:cubicBezTo>
                            <a:pt x="13191271" y="15713"/>
                            <a:pt x="13188977" y="12279"/>
                            <a:pt x="13186000" y="9301"/>
                          </a:cubicBezTo>
                          <a:cubicBezTo>
                            <a:pt x="13183022" y="6324"/>
                            <a:pt x="13179588" y="4031"/>
                            <a:pt x="13175699" y="2421"/>
                          </a:cubicBezTo>
                          <a:cubicBezTo>
                            <a:pt x="13171809" y="808"/>
                            <a:pt x="13167760" y="2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2"/>
                            <a:pt x="23490" y="808"/>
                            <a:pt x="19600" y="2421"/>
                          </a:cubicBezTo>
                          <a:cubicBezTo>
                            <a:pt x="15710" y="4031"/>
                            <a:pt x="12277" y="6324"/>
                            <a:pt x="9300" y="9301"/>
                          </a:cubicBezTo>
                          <a:cubicBezTo>
                            <a:pt x="6323" y="12279"/>
                            <a:pt x="4029" y="15713"/>
                            <a:pt x="2417" y="19602"/>
                          </a:cubicBezTo>
                          <a:cubicBezTo>
                            <a:pt x="806" y="23492"/>
                            <a:pt x="0" y="27541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campaign_ids_with_duplicates|duplicate_rows_removed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529|529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294" w:after="8" w:line="279" w:lineRule="exact"/>
        <w:ind w:left="235" w:right="0" w:firstLine="0"/>
      </w:pPr>
      <w:r>
        <w:drawing>
          <wp:anchor simplePos="0" relativeHeight="25165824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82302</wp:posOffset>
            </wp:positionV>
            <wp:extent cx="6604000" cy="12700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21"/>
          <w:szCs w:val="21"/>
          <w:lang w:val="en-US" w:bidi="en-US"/>
        </w:rPr>
        <w:t>SECTION 1: TABLE CREATION &amp; POPU</w:t>
      </w:r>
      <w:r>
        <w:rPr baseline="0" dirty="0">
          <w:rFonts w:ascii="Segoe UI" w:hAnsi="Segoe UI" w:eastAsia="Segoe UI" w:cs="Segoe UI"/>
          <w:color w:val="000000"/>
          <w:spacing w:val="6"/>
          <w:sz w:val="21"/>
          <w:szCs w:val="21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8"/>
          <w:sz w:val="21"/>
          <w:szCs w:val="21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6"/>
          <w:szCs w:val="16"/>
          <w:lang w:val="en-US" w:bidi="en-US"/>
        </w:rPr>
        <w:t>What We Did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Created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[staging].[campaign_latest]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materialized table from raw Salesforce Campaign data.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Deduplication Logic: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WITH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dedup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(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-40" w:firstLine="0"/>
      </w:pPr>
      <w:r>
        <w:drawing>
          <wp:anchor simplePos="0" relativeHeight="251658249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-384309</wp:posOffset>
            </wp:positionV>
            <wp:extent cx="6597650" cy="2470150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2470150"/>
                    </a:xfrm>
                    <a:custGeom>
                      <a:rect l="l" t="t" r="r" b="b"/>
                      <a:pathLst>
                        <a:path w="13195301" h="4940300">
                          <a:moveTo>
                            <a:pt x="1" y="31750"/>
                          </a:moveTo>
                          <a:lnTo>
                            <a:pt x="1" y="4908550"/>
                          </a:lnTo>
                          <a:cubicBezTo>
                            <a:pt x="0" y="4912763"/>
                            <a:pt x="806" y="4916812"/>
                            <a:pt x="2417" y="4920702"/>
                          </a:cubicBezTo>
                          <a:cubicBezTo>
                            <a:pt x="4029" y="4924593"/>
                            <a:pt x="6323" y="4928027"/>
                            <a:pt x="9300" y="4931002"/>
                          </a:cubicBezTo>
                          <a:cubicBezTo>
                            <a:pt x="12277" y="4933980"/>
                            <a:pt x="15710" y="4936274"/>
                            <a:pt x="19600" y="4937885"/>
                          </a:cubicBezTo>
                          <a:cubicBezTo>
                            <a:pt x="23490" y="4939496"/>
                            <a:pt x="27540" y="4940300"/>
                            <a:pt x="31751" y="4940300"/>
                          </a:cubicBezTo>
                          <a:lnTo>
                            <a:pt x="13163551" y="4940300"/>
                          </a:lnTo>
                          <a:cubicBezTo>
                            <a:pt x="13167760" y="4940300"/>
                            <a:pt x="13171809" y="4939496"/>
                            <a:pt x="13175699" y="4937885"/>
                          </a:cubicBezTo>
                          <a:cubicBezTo>
                            <a:pt x="13179588" y="4936274"/>
                            <a:pt x="13183022" y="4933980"/>
                            <a:pt x="13186000" y="4931002"/>
                          </a:cubicBezTo>
                          <a:cubicBezTo>
                            <a:pt x="13188977" y="4928027"/>
                            <a:pt x="13191271" y="4924593"/>
                            <a:pt x="13192882" y="4920702"/>
                          </a:cubicBezTo>
                          <a:cubicBezTo>
                            <a:pt x="13194493" y="4916812"/>
                            <a:pt x="13195299" y="4912763"/>
                            <a:pt x="13195301" y="4908550"/>
                          </a:cubicBezTo>
                          <a:lnTo>
                            <a:pt x="13195301" y="31750"/>
                          </a:lnTo>
                          <a:cubicBezTo>
                            <a:pt x="13195299" y="27543"/>
                            <a:pt x="13194493" y="23494"/>
                            <a:pt x="13192882" y="19602"/>
                          </a:cubicBezTo>
                          <a:cubicBezTo>
                            <a:pt x="13191271" y="15714"/>
                            <a:pt x="13188977" y="12282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22"/>
                          </a:cubicBezTo>
                          <a:cubicBezTo>
                            <a:pt x="13171809" y="810"/>
                            <a:pt x="13167760" y="4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4"/>
                            <a:pt x="23490" y="810"/>
                            <a:pt x="19600" y="2422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2"/>
                            <a:pt x="4029" y="15714"/>
                            <a:pt x="2417" y="19602"/>
                          </a:cubicBezTo>
                          <a:cubicBezTo>
                            <a:pt x="806" y="23494"/>
                            <a:pt x="0" y="27543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0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-384309</wp:posOffset>
            </wp:positionV>
            <wp:extent cx="6597650" cy="2470150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2470150"/>
                    </a:xfrm>
                    <a:custGeom>
                      <a:rect l="l" t="t" r="r" b="b"/>
                      <a:pathLst>
                        <a:path w="13195301" h="4940300">
                          <a:moveTo>
                            <a:pt x="1" y="31750"/>
                          </a:moveTo>
                          <a:lnTo>
                            <a:pt x="1" y="4908550"/>
                          </a:lnTo>
                          <a:cubicBezTo>
                            <a:pt x="0" y="4912763"/>
                            <a:pt x="806" y="4916812"/>
                            <a:pt x="2417" y="4920702"/>
                          </a:cubicBezTo>
                          <a:cubicBezTo>
                            <a:pt x="4029" y="4924593"/>
                            <a:pt x="6323" y="4928027"/>
                            <a:pt x="9300" y="4931002"/>
                          </a:cubicBezTo>
                          <a:cubicBezTo>
                            <a:pt x="12277" y="4933980"/>
                            <a:pt x="15710" y="4936274"/>
                            <a:pt x="19600" y="4937885"/>
                          </a:cubicBezTo>
                          <a:cubicBezTo>
                            <a:pt x="23490" y="4939496"/>
                            <a:pt x="27540" y="4940300"/>
                            <a:pt x="31751" y="4940300"/>
                          </a:cubicBezTo>
                          <a:lnTo>
                            <a:pt x="13163551" y="4940300"/>
                          </a:lnTo>
                          <a:cubicBezTo>
                            <a:pt x="13167760" y="4940300"/>
                            <a:pt x="13171809" y="4939496"/>
                            <a:pt x="13175699" y="4937885"/>
                          </a:cubicBezTo>
                          <a:cubicBezTo>
                            <a:pt x="13179588" y="4936274"/>
                            <a:pt x="13183022" y="4933980"/>
                            <a:pt x="13186000" y="4931002"/>
                          </a:cubicBezTo>
                          <a:cubicBezTo>
                            <a:pt x="13188977" y="4928027"/>
                            <a:pt x="13191271" y="4924593"/>
                            <a:pt x="13192882" y="4920702"/>
                          </a:cubicBezTo>
                          <a:cubicBezTo>
                            <a:pt x="13194493" y="4916812"/>
                            <a:pt x="13195299" y="4912763"/>
                            <a:pt x="13195301" y="4908550"/>
                          </a:cubicBezTo>
                          <a:lnTo>
                            <a:pt x="13195301" y="31750"/>
                          </a:lnTo>
                          <a:cubicBezTo>
                            <a:pt x="13195299" y="27543"/>
                            <a:pt x="13194493" y="23494"/>
                            <a:pt x="13192882" y="19602"/>
                          </a:cubicBezTo>
                          <a:cubicBezTo>
                            <a:pt x="13191271" y="15714"/>
                            <a:pt x="13188977" y="12282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22"/>
                          </a:cubicBezTo>
                          <a:cubicBezTo>
                            <a:pt x="13171809" y="810"/>
                            <a:pt x="13167760" y="4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4"/>
                            <a:pt x="23490" y="810"/>
                            <a:pt x="19600" y="2422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2"/>
                            <a:pt x="4029" y="15714"/>
                            <a:pt x="2417" y="19602"/>
                          </a:cubicBezTo>
                          <a:cubicBezTo>
                            <a:pt x="806" y="23494"/>
                            <a:pt x="0" y="27543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4D4D4C"/>
          <w:spacing w:val="38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[Id], [IsDeleted], [SystemModstamp],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4D4D4C"/>
          <w:spacing w:val="38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ROW_NUMBER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OVER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(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936"/>
        </w:tabs>
        <w:spacing w:before="0" w:after="0" w:line="190" w:lineRule="exact"/>
        <w:ind w:left="475" w:right="-4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	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PARTITION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CONVERT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VARCHAR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18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[Id])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	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ORDER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COALESCE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090"/>
        </w:tabs>
        <w:spacing w:before="0" w:after="0" w:line="190" w:lineRule="exact"/>
        <w:ind w:left="475" w:right="-4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TRY_CONVERT(DATETIME2(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7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[SystemModstamp],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127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TRY_CONVERT(DATETIME2(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7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[SystemModstamp])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936"/>
        </w:tabs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4D4D4C"/>
          <w:spacing w:val="38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rn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-4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[raw].[salesforce_campaign]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[Id]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IS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NOT 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*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-4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dedup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rn =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40" w:firstLine="0"/>
        <w:jc w:val="right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COALESCE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CONVERT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(NVARCHAR(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20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[IsDeleted])))), N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'false'</w:t>
      </w:r>
      <w:r>
        <w:rPr baseline="0" dirty="0">
          <w:rFonts w:ascii="Consolas" w:hAnsi="Consolas" w:eastAsia="Consolas" w:cs="Consolas"/>
          <w:color w:val="4D4D4C"/>
          <w:spacing w:val="-21"/>
          <w:sz w:val="14"/>
          <w:szCs w:val="14"/>
          <w:lang w:val="en-US" w:bidi="en-US"/>
        </w:rPr>
        <w:t>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936"/>
        </w:tabs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	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NOT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IN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(N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'true'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N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'1'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N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'yes'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N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'y'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46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Execution Results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Status: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 SUCCESS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>
        <w:drawing>
          <wp:anchor simplePos="0" relativeHeight="251658253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-71254</wp:posOffset>
            </wp:positionV>
            <wp:extent cx="6597650" cy="781050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781050"/>
                    </a:xfrm>
                    <a:custGeom>
                      <a:rect l="l" t="t" r="r" b="b"/>
                      <a:pathLst>
                        <a:path w="13195301" h="1562100">
                          <a:moveTo>
                            <a:pt x="1" y="31750"/>
                          </a:moveTo>
                          <a:lnTo>
                            <a:pt x="1" y="1530350"/>
                          </a:lnTo>
                          <a:cubicBezTo>
                            <a:pt x="0" y="1534564"/>
                            <a:pt x="806" y="1538614"/>
                            <a:pt x="2417" y="1542505"/>
                          </a:cubicBezTo>
                          <a:cubicBezTo>
                            <a:pt x="4029" y="1546396"/>
                            <a:pt x="6323" y="1549828"/>
                            <a:pt x="9300" y="1552805"/>
                          </a:cubicBezTo>
                          <a:cubicBezTo>
                            <a:pt x="12277" y="1555782"/>
                            <a:pt x="15710" y="1558076"/>
                            <a:pt x="19600" y="1559685"/>
                          </a:cubicBezTo>
                          <a:cubicBezTo>
                            <a:pt x="23490" y="1561294"/>
                            <a:pt x="27540" y="1562100"/>
                            <a:pt x="31751" y="1562100"/>
                          </a:cubicBezTo>
                          <a:lnTo>
                            <a:pt x="13163551" y="1562100"/>
                          </a:lnTo>
                          <a:cubicBezTo>
                            <a:pt x="13167760" y="1562100"/>
                            <a:pt x="13171809" y="1561294"/>
                            <a:pt x="13175699" y="1559685"/>
                          </a:cubicBezTo>
                          <a:cubicBezTo>
                            <a:pt x="13179588" y="1558076"/>
                            <a:pt x="13183022" y="1555782"/>
                            <a:pt x="13186000" y="1552805"/>
                          </a:cubicBezTo>
                          <a:cubicBezTo>
                            <a:pt x="13188977" y="1549828"/>
                            <a:pt x="13191271" y="1546396"/>
                            <a:pt x="13192882" y="1542505"/>
                          </a:cubicBezTo>
                          <a:cubicBezTo>
                            <a:pt x="13194493" y="1538614"/>
                            <a:pt x="13195299" y="1534564"/>
                            <a:pt x="13195301" y="1530350"/>
                          </a:cubicBezTo>
                          <a:lnTo>
                            <a:pt x="13195301" y="31750"/>
                          </a:lnTo>
                          <a:cubicBezTo>
                            <a:pt x="13195299" y="27543"/>
                            <a:pt x="13194493" y="23494"/>
                            <a:pt x="13192882" y="19602"/>
                          </a:cubicBezTo>
                          <a:cubicBezTo>
                            <a:pt x="13191271" y="15714"/>
                            <a:pt x="13188977" y="12282"/>
                            <a:pt x="13186000" y="9302"/>
                          </a:cubicBezTo>
                          <a:cubicBezTo>
                            <a:pt x="13183022" y="6329"/>
                            <a:pt x="13179588" y="4034"/>
                            <a:pt x="13175699" y="2422"/>
                          </a:cubicBezTo>
                          <a:cubicBezTo>
                            <a:pt x="13171809" y="813"/>
                            <a:pt x="13167760" y="4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4"/>
                            <a:pt x="23490" y="813"/>
                            <a:pt x="19600" y="2422"/>
                          </a:cubicBezTo>
                          <a:cubicBezTo>
                            <a:pt x="15710" y="4034"/>
                            <a:pt x="12277" y="6329"/>
                            <a:pt x="9300" y="9302"/>
                          </a:cubicBezTo>
                          <a:cubicBezTo>
                            <a:pt x="6323" y="12282"/>
                            <a:pt x="4029" y="15714"/>
                            <a:pt x="2417" y="19602"/>
                          </a:cubicBezTo>
                          <a:cubicBezTo>
                            <a:pt x="806" y="23494"/>
                            <a:pt x="0" y="27543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4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-71254</wp:posOffset>
            </wp:positionV>
            <wp:extent cx="6597650" cy="781050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781050"/>
                    </a:xfrm>
                    <a:custGeom>
                      <a:rect l="l" t="t" r="r" b="b"/>
                      <a:pathLst>
                        <a:path w="13195301" h="1562100">
                          <a:moveTo>
                            <a:pt x="1" y="31750"/>
                          </a:moveTo>
                          <a:lnTo>
                            <a:pt x="1" y="1530350"/>
                          </a:lnTo>
                          <a:cubicBezTo>
                            <a:pt x="0" y="1534564"/>
                            <a:pt x="806" y="1538614"/>
                            <a:pt x="2417" y="1542505"/>
                          </a:cubicBezTo>
                          <a:cubicBezTo>
                            <a:pt x="4029" y="1546396"/>
                            <a:pt x="6323" y="1549828"/>
                            <a:pt x="9300" y="1552805"/>
                          </a:cubicBezTo>
                          <a:cubicBezTo>
                            <a:pt x="12277" y="1555782"/>
                            <a:pt x="15710" y="1558076"/>
                            <a:pt x="19600" y="1559685"/>
                          </a:cubicBezTo>
                          <a:cubicBezTo>
                            <a:pt x="23490" y="1561294"/>
                            <a:pt x="27540" y="1562100"/>
                            <a:pt x="31751" y="1562100"/>
                          </a:cubicBezTo>
                          <a:lnTo>
                            <a:pt x="13163551" y="1562100"/>
                          </a:lnTo>
                          <a:cubicBezTo>
                            <a:pt x="13167760" y="1562100"/>
                            <a:pt x="13171809" y="1561294"/>
                            <a:pt x="13175699" y="1559685"/>
                          </a:cubicBezTo>
                          <a:cubicBezTo>
                            <a:pt x="13179588" y="1558076"/>
                            <a:pt x="13183022" y="1555782"/>
                            <a:pt x="13186000" y="1552805"/>
                          </a:cubicBezTo>
                          <a:cubicBezTo>
                            <a:pt x="13188977" y="1549828"/>
                            <a:pt x="13191271" y="1546396"/>
                            <a:pt x="13192882" y="1542505"/>
                          </a:cubicBezTo>
                          <a:cubicBezTo>
                            <a:pt x="13194493" y="1538614"/>
                            <a:pt x="13195299" y="1534564"/>
                            <a:pt x="13195301" y="1530350"/>
                          </a:cubicBezTo>
                          <a:lnTo>
                            <a:pt x="13195301" y="31750"/>
                          </a:lnTo>
                          <a:cubicBezTo>
                            <a:pt x="13195299" y="27543"/>
                            <a:pt x="13194493" y="23494"/>
                            <a:pt x="13192882" y="19602"/>
                          </a:cubicBezTo>
                          <a:cubicBezTo>
                            <a:pt x="13191271" y="15714"/>
                            <a:pt x="13188977" y="12282"/>
                            <a:pt x="13186000" y="9302"/>
                          </a:cubicBezTo>
                          <a:cubicBezTo>
                            <a:pt x="13183022" y="6329"/>
                            <a:pt x="13179588" y="4034"/>
                            <a:pt x="13175699" y="2422"/>
                          </a:cubicBezTo>
                          <a:cubicBezTo>
                            <a:pt x="13171809" y="813"/>
                            <a:pt x="13167760" y="4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4"/>
                            <a:pt x="23490" y="813"/>
                            <a:pt x="19600" y="2422"/>
                          </a:cubicBezTo>
                          <a:cubicBezTo>
                            <a:pt x="15710" y="4034"/>
                            <a:pt x="12277" y="6329"/>
                            <a:pt x="9300" y="9302"/>
                          </a:cubicBezTo>
                          <a:cubicBezTo>
                            <a:pt x="6323" y="12282"/>
                            <a:pt x="4029" y="15714"/>
                            <a:pt x="2417" y="19602"/>
                          </a:cubicBezTo>
                          <a:cubicBezTo>
                            <a:pt x="806" y="23494"/>
                            <a:pt x="0" y="27543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Staging table created (29 columns, materialized from raw.salesforce_campaign)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Staging data loaded: 40,775 records (unique campaigns)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Note: 529 campaigns had duplicates in raw data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Table Structure (29 columns):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1. row_number - Dedup ranking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2. Id - Salesforce Campaign ID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3. ParentId - Parent campaign reference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4. Type - Campaign type/classification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0" w:lineRule="exact"/>
        <w:ind w:left="490" w:right="1718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5. RecordTypeId - Salesforce record type ID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6. IsDeleted - Soft delete flag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7. Name - Campaign name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8. Status - Campaign status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9. StartDate - Campaign start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10. EndDate - Campaign end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11. Year__c - Campaign year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12. Region__c - Campaign region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13. CurrencyIsoCode - Currency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14. BudgetedCost - Budget amount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15. ActualCost - Actual spend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16. IsActive - Active flag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17. NumberOfOpportunities - Direct opportunity count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0" w:lineRule="exact"/>
        <w:ind w:left="415" w:right="1718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18. HierarchyNumberOfOpportunities - Hierarchy-level opportunity count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19. AmountAllOpportunities - All opportunities total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20. AmountWonOpportunities - Won opportunities total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21. Casesafe_Campaign_ID__c - Casesafe campaign identifier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22. Fundraising_page_url__c - Custom URL field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23. SystemModstamp - Salesforce audit timestamp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24. _etl_source - ETL source system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25. _etl_source_object - ETL source object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26. _etl_loaded_at_utc - ETL load timestamp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27. staging_is_duplicate - Was this a duplicate? (1=yes, 0=no)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28. staging_duplicate_count - How many duplicates? (0 if unique)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4" w:after="4" w:line="150" w:lineRule="exact"/>
        <w:ind w:left="5276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2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6770" w:space="3391"/>
            <w:col w:w="730" w:space="0"/>
          </w:cols>
          <w:docGrid w:linePitch="360"/>
        </w:sectPr>
        <w:spacing w:before="159" w:after="4" w:line="15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19" w:after="5" w:line="186" w:lineRule="exact"/>
        <w:ind w:left="415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29. staging_created_at - When was this record staged?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479424</wp:posOffset>
            </wp:positionH>
            <wp:positionV relativeFrom="paragraph">
              <wp:posOffset>117221</wp:posOffset>
            </wp:positionV>
            <wp:extent cx="6604000" cy="12700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64" w:after="8" w:line="279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21"/>
          <w:szCs w:val="21"/>
          <w:lang w:val="en-US" w:bidi="en-US"/>
        </w:rPr>
        <w:t>SECTION 2: DQ RULES REFERENCE TABLE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6"/>
          <w:szCs w:val="16"/>
          <w:lang w:val="en-US" w:bidi="en-US"/>
        </w:rPr>
        <w:t>What We Did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Created [staging].[dq_rules_reference] with 19 rule definitions for campaign DQ checks.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Rule Catalog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5653" w:space="4509"/>
            <w:col w:w="730" w:space="0"/>
          </w:cols>
          <w:docGrid w:linePitch="360"/>
        </w:sectPr>
        <w:spacing w:before="159" w:after="4" w:line="15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59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Rule ID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4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3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7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50" name="Freeform 1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1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51" name="Freeform 1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52" name="Freeform 1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53" name="Freeform 1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3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54" name="Freeform 1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55" name="Freeform 1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156" name="Freeform 1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692150" cy="6350"/>
            <wp:effectExtent l="0" t="0" r="0" b="0"/>
            <wp:wrapNone/>
            <wp:docPr id="157" name="Freeform 1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692150" cy="6350"/>
            <wp:effectExtent l="0" t="0" r="0" b="0"/>
            <wp:wrapNone/>
            <wp:docPr id="158" name="Freeform 1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692150" cy="6350"/>
            <wp:effectExtent l="0" t="0" r="0" b="0"/>
            <wp:wrapNone/>
            <wp:docPr id="159" name="Freeform 1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692150" cy="6350"/>
            <wp:effectExtent l="0" t="0" r="0" b="0"/>
            <wp:wrapNone/>
            <wp:docPr id="160" name="Freeform 1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692150" cy="6350"/>
            <wp:effectExtent l="0" t="0" r="0" b="0"/>
            <wp:wrapNone/>
            <wp:docPr id="161" name="Freeform 1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692150" cy="6350"/>
            <wp:effectExtent l="0" t="0" r="0" b="0"/>
            <wp:wrapNone/>
            <wp:docPr id="162" name="Freeform 1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692150" cy="6350"/>
            <wp:effectExtent l="0" t="0" r="0" b="0"/>
            <wp:wrapNone/>
            <wp:docPr id="163" name="Freeform 1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692150" cy="6350"/>
            <wp:effectExtent l="0" t="0" r="0" b="0"/>
            <wp:wrapNone/>
            <wp:docPr id="164" name="Freeform 1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CAM-URL-001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5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Rule Description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46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65" name="Freeform 1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Campaign Id must not be null or blank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66" name="Freeform 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Campaign Id must be 15 or 18 alphanumeric characters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4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67" name="Freeform 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Campaign Name must not be 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68" name="Freeform 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Campaign Status — distinct values reported (not gated)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2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69" name="Freeform 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Start Date &lt;= End Date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6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70" name="Freeform 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Currency — distinct values reported (not gated)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71" name="Freeform 1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BudgetedCost &gt;= 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72" name="Freeform 1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AmountWon &lt;= AmountAll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73" name="Freeform 1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Completed/Aborted with IsActive=false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43862</wp:posOffset>
            </wp:positionV>
            <wp:extent cx="2590800" cy="6350"/>
            <wp:effectExtent l="0" t="0" r="0" b="0"/>
            <wp:wrapNone/>
            <wp:docPr id="174" name="Freeform 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ParentId must reference existing Id when populated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43861</wp:posOffset>
            </wp:positionV>
            <wp:extent cx="2590800" cy="6350"/>
            <wp:effectExtent l="0" t="0" r="0" b="0"/>
            <wp:wrapNone/>
            <wp:docPr id="175" name="Freeform 1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Past EndDate with IsActive=false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43861</wp:posOffset>
            </wp:positionV>
            <wp:extent cx="2590800" cy="6350"/>
            <wp:effectExtent l="0" t="0" r="0" b="0"/>
            <wp:wrapNone/>
            <wp:docPr id="176" name="Freeform 1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ActualCost &lt;= 200% of BudgetedCost when BudgetedCost&gt;0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43861</wp:posOffset>
            </wp:positionV>
            <wp:extent cx="2590800" cy="6350"/>
            <wp:effectExtent l="0" t="0" r="0" b="0"/>
            <wp:wrapNone/>
            <wp:docPr id="177" name="Freeform 1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NumberOfOpportunities &lt;= HierarchyNumberOfOpportunities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43861</wp:posOffset>
            </wp:positionV>
            <wp:extent cx="2590800" cy="6350"/>
            <wp:effectExtent l="0" t="0" r="0" b="0"/>
            <wp:wrapNone/>
            <wp:docPr id="178" name="Freeform 1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Casesafe_Campaign_ID__c equals Id when populated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43861</wp:posOffset>
            </wp:positionV>
            <wp:extent cx="2590800" cy="6350"/>
            <wp:effectExtent l="0" t="0" r="0" b="0"/>
            <wp:wrapNone/>
            <wp:docPr id="179" name="Freeform 1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Year__c valid 4-digit range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43861</wp:posOffset>
            </wp:positionV>
            <wp:extent cx="2590800" cy="6350"/>
            <wp:effectExtent l="0" t="0" r="0" b="0"/>
            <wp:wrapNone/>
            <wp:docPr id="180" name="Freeform 1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Region__c in approved list when populated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43861</wp:posOffset>
            </wp:positionV>
            <wp:extent cx="2590800" cy="6350"/>
            <wp:effectExtent l="0" t="0" r="0" b="0"/>
            <wp:wrapNone/>
            <wp:docPr id="181" name="Freeform 1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IsDeleted token validity in raw layer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1171574</wp:posOffset>
            </wp:positionH>
            <wp:positionV relativeFrom="line">
              <wp:posOffset>43861</wp:posOffset>
            </wp:positionV>
            <wp:extent cx="2590800" cy="6350"/>
            <wp:effectExtent l="0" t="0" r="0" b="0"/>
            <wp:wrapNone/>
            <wp:docPr id="182" name="Freeform 1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590800" cy="6350"/>
                    </a:xfrm>
                    <a:custGeom>
                      <a:rect l="l" t="t" r="r" b="b"/>
                      <a:pathLst>
                        <a:path w="5181600" h="12700">
                          <a:moveTo>
                            <a:pt x="0" y="12700"/>
                          </a:moveTo>
                          <a:lnTo>
                            <a:pt x="5181600" y="12700"/>
                          </a:lnTo>
                          <a:lnTo>
                            <a:pt x="518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URL pattern check (https/http/www/blank)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5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Severity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47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83" name="Freeform 1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CRITICAL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1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84" name="Freeform 1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CRITICAL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5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85" name="Freeform 1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HIGH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9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86" name="Freeform 1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—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3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87" name="Freeform 1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HIGH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7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88" name="Freeform 1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—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1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89" name="Freeform 1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90" name="Freeform 1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HIGH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0"/>
          <w:sz w:val="14"/>
          <w:szCs w:val="14"/>
          <w:lang w:val="en-US" w:bidi="en-US"/>
        </w:rPr>
        <w:t>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0"/>
          <w:sz w:val="14"/>
          <w:szCs w:val="14"/>
          <w:lang w:val="en-US" w:bidi="en-US"/>
        </w:rPr>
        <w:t>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0"/>
          <w:sz w:val="14"/>
          <w:szCs w:val="14"/>
          <w:lang w:val="en-US" w:bidi="en-US"/>
        </w:rPr>
        <w:t>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0"/>
          <w:sz w:val="14"/>
          <w:szCs w:val="14"/>
          <w:lang w:val="en-US" w:bidi="en-US"/>
        </w:rPr>
        <w:t>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HIGH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3762374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200" name="Freeform 2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5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Catego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21"/>
          <w:sz w:val="14"/>
          <w:szCs w:val="14"/>
          <w:lang w:val="en-US" w:bidi="en-US"/>
        </w:rPr>
        <w:t>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48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1" name="Freeform 2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NULL_VIO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2" name="Freeform 2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FORMAT_VIO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6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3" name="Freeform 2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NULL_VIO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4" name="Freeform 2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REPORT-ONLY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5" name="Freeform 2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DATE_LOGIC_VIO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8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6" name="Freeform 2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REPORT-ONLY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2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7" name="Freeform 2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AMOUNT_VIO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8" name="Freeform 2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AMOUNT_RECONCILIATION_VIO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09" name="Freeform 2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CONDITIONAL_LOGIC_VIO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43862</wp:posOffset>
            </wp:positionV>
            <wp:extent cx="1708150" cy="6350"/>
            <wp:effectExtent l="0" t="0" r="0" b="0"/>
            <wp:wrapNone/>
            <wp:docPr id="210" name="Freeform 2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REFERENTIAL_INTEGRI</w:t>
      </w:r>
      <w:r>
        <w:rPr baseline="0" dirty="0">
          <w:rFonts w:ascii="Segoe UI" w:hAnsi="Segoe UI" w:eastAsia="Segoe UI" w:cs="Segoe UI"/>
          <w:color w:val="000000"/>
          <w:spacing w:val="2"/>
          <w:sz w:val="14"/>
          <w:szCs w:val="14"/>
          <w:lang w:val="en-US" w:bidi="en-US"/>
        </w:rPr>
        <w:t>T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Y_VIO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43861</wp:posOffset>
            </wp:positionV>
            <wp:extent cx="1708150" cy="6350"/>
            <wp:effectExtent l="0" t="0" r="0" b="0"/>
            <wp:wrapNone/>
            <wp:docPr id="211" name="Freeform 2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HISTORICAL_STATE_VIO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43861</wp:posOffset>
            </wp:positionV>
            <wp:extent cx="1708150" cy="6350"/>
            <wp:effectExtent l="0" t="0" r="0" b="0"/>
            <wp:wrapNone/>
            <wp:docPr id="212" name="Freeform 2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REASONABLENESS_VIO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43861</wp:posOffset>
            </wp:positionV>
            <wp:extent cx="1708150" cy="6350"/>
            <wp:effectExtent l="0" t="0" r="0" b="0"/>
            <wp:wrapNone/>
            <wp:docPr id="213" name="Freeform 2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HIERARCHY_CONSISTENCY_VIO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43861</wp:posOffset>
            </wp:positionV>
            <wp:extent cx="1708150" cy="6350"/>
            <wp:effectExtent l="0" t="0" r="0" b="0"/>
            <wp:wrapNone/>
            <wp:docPr id="214" name="Freeform 2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CONSISTENCY_VIO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43861</wp:posOffset>
            </wp:positionV>
            <wp:extent cx="1708150" cy="6350"/>
            <wp:effectExtent l="0" t="0" r="0" b="0"/>
            <wp:wrapNone/>
            <wp:docPr id="215" name="Freeform 2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VALIDI</w:t>
      </w:r>
      <w:r>
        <w:rPr baseline="0" dirty="0">
          <w:rFonts w:ascii="Segoe UI" w:hAnsi="Segoe UI" w:eastAsia="Segoe UI" w:cs="Segoe UI"/>
          <w:color w:val="000000"/>
          <w:spacing w:val="2"/>
          <w:sz w:val="14"/>
          <w:szCs w:val="14"/>
          <w:lang w:val="en-US" w:bidi="en-US"/>
        </w:rPr>
        <w:t>T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Y_VIO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43861</wp:posOffset>
            </wp:positionV>
            <wp:extent cx="1708150" cy="6350"/>
            <wp:effectExtent l="0" t="0" r="0" b="0"/>
            <wp:wrapNone/>
            <wp:docPr id="216" name="Freeform 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CONTROLLED_VALUE_VIO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43861</wp:posOffset>
            </wp:positionV>
            <wp:extent cx="1708150" cy="6350"/>
            <wp:effectExtent l="0" t="0" r="0" b="0"/>
            <wp:wrapNone/>
            <wp:docPr id="217" name="Freeform 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VALIDI</w:t>
      </w:r>
      <w:r>
        <w:rPr baseline="0" dirty="0">
          <w:rFonts w:ascii="Segoe UI" w:hAnsi="Segoe UI" w:eastAsia="Segoe UI" w:cs="Segoe UI"/>
          <w:color w:val="000000"/>
          <w:spacing w:val="2"/>
          <w:sz w:val="14"/>
          <w:szCs w:val="14"/>
          <w:lang w:val="en-US" w:bidi="en-US"/>
        </w:rPr>
        <w:t>T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Y_VIO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4" w:space="0" w:equalWidth="0">
            <w:col w:w="1281" w:space="160"/>
            <w:col w:w="3920" w:space="160"/>
            <w:col w:w="601" w:space="160"/>
            <w:col w:w="2528" w:space="0"/>
          </w:cols>
          <w:docGrid w:linePitch="360"/>
        </w:sectPr>
        <w:spacing w:before="139" w:after="5" w:line="186" w:lineRule="exact"/>
        <w:ind w:left="0" w:right="0" w:firstLine="0"/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4244974</wp:posOffset>
            </wp:positionH>
            <wp:positionV relativeFrom="line">
              <wp:posOffset>43861</wp:posOffset>
            </wp:positionV>
            <wp:extent cx="1708150" cy="6350"/>
            <wp:effectExtent l="0" t="0" r="0" b="0"/>
            <wp:wrapNone/>
            <wp:docPr id="218" name="Freeform 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08150" cy="6350"/>
                    </a:xfrm>
                    <a:custGeom>
                      <a:rect l="l" t="t" r="r" b="b"/>
                      <a:pathLst>
                        <a:path w="3416300" h="12700">
                          <a:moveTo>
                            <a:pt x="0" y="12700"/>
                          </a:moveTo>
                          <a:lnTo>
                            <a:pt x="3416300" y="12700"/>
                          </a:lnTo>
                          <a:lnTo>
                            <a:pt x="3416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FORMAT_VIO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7"/>
          <w:sz w:val="14"/>
          <w:szCs w:val="14"/>
          <w:lang w:val="en-US" w:bidi="en-US"/>
        </w:rPr>
        <w:t>ATION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268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Zero-Finding Checks (Engineering Snapshot)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8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6"/>
          <w:sz w:val="14"/>
          <w:szCs w:val="14"/>
          <w:lang w:val="en-US" w:bidi="en-US"/>
        </w:rPr>
        <w:t>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221" name="Freeform 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310561</wp:posOffset>
            </wp:positionV>
            <wp:extent cx="6604000" cy="12700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8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5"/>
          <w:sz w:val="14"/>
          <w:szCs w:val="14"/>
          <w:lang w:val="en-US" w:bidi="en-US"/>
        </w:rPr>
        <w:t>Check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1282700" cy="6350"/>
            <wp:effectExtent l="0" t="0" r="0" b="0"/>
            <wp:wrapNone/>
            <wp:docPr id="225" name="Freeform 2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82700" cy="6350"/>
                    </a:xfrm>
                    <a:custGeom>
                      <a:rect l="l" t="t" r="r" b="b"/>
                      <a:pathLst>
                        <a:path w="2565400" h="12700">
                          <a:moveTo>
                            <a:pt x="0" y="12700"/>
                          </a:moveTo>
                          <a:lnTo>
                            <a:pt x="2565400" y="12700"/>
                          </a:lnTo>
                          <a:lnTo>
                            <a:pt x="256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Campaign Id NOT 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1282700" cy="6350"/>
            <wp:effectExtent l="0" t="0" r="0" b="0"/>
            <wp:wrapNone/>
            <wp:docPr id="226" name="Freeform 2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82700" cy="6350"/>
                    </a:xfrm>
                    <a:custGeom>
                      <a:rect l="l" t="t" r="r" b="b"/>
                      <a:pathLst>
                        <a:path w="2565400" h="12700">
                          <a:moveTo>
                            <a:pt x="0" y="12700"/>
                          </a:moveTo>
                          <a:lnTo>
                            <a:pt x="2565400" y="12700"/>
                          </a:lnTo>
                          <a:lnTo>
                            <a:pt x="256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Campaign Id length in (15,18)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1282700" cy="6350"/>
            <wp:effectExtent l="0" t="0" r="0" b="0"/>
            <wp:wrapNone/>
            <wp:docPr id="227" name="Freeform 2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82700" cy="6350"/>
                    </a:xfrm>
                    <a:custGeom>
                      <a:rect l="l" t="t" r="r" b="b"/>
                      <a:pathLst>
                        <a:path w="2565400" h="12700">
                          <a:moveTo>
                            <a:pt x="0" y="12700"/>
                          </a:moveTo>
                          <a:lnTo>
                            <a:pt x="2565400" y="12700"/>
                          </a:lnTo>
                          <a:lnTo>
                            <a:pt x="256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Campaign Name NOT 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1282700" cy="6350"/>
            <wp:effectExtent l="0" t="0" r="0" b="0"/>
            <wp:wrapNone/>
            <wp:docPr id="228" name="Freeform 2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82700" cy="6350"/>
                    </a:xfrm>
                    <a:custGeom>
                      <a:rect l="l" t="t" r="r" b="b"/>
                      <a:pathLst>
                        <a:path w="2565400" h="12700">
                          <a:moveTo>
                            <a:pt x="0" y="12700"/>
                          </a:moveTo>
                          <a:lnTo>
                            <a:pt x="2565400" y="12700"/>
                          </a:lnTo>
                          <a:lnTo>
                            <a:pt x="256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StartDate &lt;= EndDate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1282700" cy="6350"/>
            <wp:effectExtent l="0" t="0" r="0" b="0"/>
            <wp:wrapNone/>
            <wp:docPr id="229" name="Freeform 2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282700" cy="6350"/>
                    </a:xfrm>
                    <a:custGeom>
                      <a:rect l="l" t="t" r="r" b="b"/>
                      <a:pathLst>
                        <a:path w="2565400" h="12700">
                          <a:moveTo>
                            <a:pt x="0" y="12700"/>
                          </a:moveTo>
                          <a:lnTo>
                            <a:pt x="2565400" y="12700"/>
                          </a:lnTo>
                          <a:lnTo>
                            <a:pt x="256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BudgetedCost &gt;= 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8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Flagged Rows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2263774</wp:posOffset>
            </wp:positionH>
            <wp:positionV relativeFrom="line">
              <wp:posOffset>43861</wp:posOffset>
            </wp:positionV>
            <wp:extent cx="704850" cy="6350"/>
            <wp:effectExtent l="0" t="0" r="0" b="0"/>
            <wp:wrapNone/>
            <wp:docPr id="230" name="Freeform 2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04850" cy="6350"/>
                    </a:xfrm>
                    <a:custGeom>
                      <a:rect l="l" t="t" r="r" b="b"/>
                      <a:pathLst>
                        <a:path w="1409700" h="12700">
                          <a:moveTo>
                            <a:pt x="0" y="12700"/>
                          </a:moveTo>
                          <a:lnTo>
                            <a:pt x="1409700" y="12700"/>
                          </a:lnTo>
                          <a:lnTo>
                            <a:pt x="1409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2263774</wp:posOffset>
            </wp:positionH>
            <wp:positionV relativeFrom="line">
              <wp:posOffset>43861</wp:posOffset>
            </wp:positionV>
            <wp:extent cx="704850" cy="6350"/>
            <wp:effectExtent l="0" t="0" r="0" b="0"/>
            <wp:wrapNone/>
            <wp:docPr id="231" name="Freeform 2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04850" cy="6350"/>
                    </a:xfrm>
                    <a:custGeom>
                      <a:rect l="l" t="t" r="r" b="b"/>
                      <a:pathLst>
                        <a:path w="1409700" h="12700">
                          <a:moveTo>
                            <a:pt x="0" y="12700"/>
                          </a:moveTo>
                          <a:lnTo>
                            <a:pt x="1409700" y="12700"/>
                          </a:lnTo>
                          <a:lnTo>
                            <a:pt x="1409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2263774</wp:posOffset>
            </wp:positionH>
            <wp:positionV relativeFrom="line">
              <wp:posOffset>43861</wp:posOffset>
            </wp:positionV>
            <wp:extent cx="704850" cy="6350"/>
            <wp:effectExtent l="0" t="0" r="0" b="0"/>
            <wp:wrapNone/>
            <wp:docPr id="232" name="Freeform 2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04850" cy="6350"/>
                    </a:xfrm>
                    <a:custGeom>
                      <a:rect l="l" t="t" r="r" b="b"/>
                      <a:pathLst>
                        <a:path w="1409700" h="12700">
                          <a:moveTo>
                            <a:pt x="0" y="12700"/>
                          </a:moveTo>
                          <a:lnTo>
                            <a:pt x="1409700" y="12700"/>
                          </a:lnTo>
                          <a:lnTo>
                            <a:pt x="1409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2263774</wp:posOffset>
            </wp:positionH>
            <wp:positionV relativeFrom="line">
              <wp:posOffset>43861</wp:posOffset>
            </wp:positionV>
            <wp:extent cx="704850" cy="6350"/>
            <wp:effectExtent l="0" t="0" r="0" b="0"/>
            <wp:wrapNone/>
            <wp:docPr id="233" name="Freeform 2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04850" cy="6350"/>
                    </a:xfrm>
                    <a:custGeom>
                      <a:rect l="l" t="t" r="r" b="b"/>
                      <a:pathLst>
                        <a:path w="1409700" h="12700">
                          <a:moveTo>
                            <a:pt x="0" y="12700"/>
                          </a:moveTo>
                          <a:lnTo>
                            <a:pt x="1409700" y="12700"/>
                          </a:lnTo>
                          <a:lnTo>
                            <a:pt x="1409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3" w:space="0" w:equalWidth="0">
            <w:col w:w="980" w:space="160"/>
            <w:col w:w="1866" w:space="160"/>
            <w:col w:w="949" w:space="0"/>
          </w:cols>
          <w:docGrid w:linePitch="360"/>
        </w:sectPr>
        <w:spacing w:before="139" w:after="5" w:line="186" w:lineRule="exact"/>
        <w:ind w:left="0" w:right="0" w:firstLine="0"/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2263774</wp:posOffset>
            </wp:positionH>
            <wp:positionV relativeFrom="line">
              <wp:posOffset>43861</wp:posOffset>
            </wp:positionV>
            <wp:extent cx="704850" cy="6350"/>
            <wp:effectExtent l="0" t="0" r="0" b="0"/>
            <wp:wrapNone/>
            <wp:docPr id="234" name="Freeform 2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04850" cy="6350"/>
                    </a:xfrm>
                    <a:custGeom>
                      <a:rect l="l" t="t" r="r" b="b"/>
                      <a:pathLst>
                        <a:path w="1409700" h="12700">
                          <a:moveTo>
                            <a:pt x="0" y="12700"/>
                          </a:moveTo>
                          <a:lnTo>
                            <a:pt x="1409700" y="12700"/>
                          </a:lnTo>
                          <a:lnTo>
                            <a:pt x="1409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92" w:after="5" w:line="186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🔴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 RULE MATCHES REQUIRING REVI</w:t>
      </w:r>
      <w:r>
        <w:rPr baseline="0" dirty="0">
          <w:rFonts w:ascii="Segoe UI" w:hAnsi="Segoe UI" w:eastAsia="Segoe UI" w:cs="Segoe UI"/>
          <w:b/>
          <w:bCs/>
          <w:color w:val="000000"/>
          <w:spacing w:val="2"/>
          <w:sz w:val="14"/>
          <w:szCs w:val="14"/>
          <w:lang w:val="en-US" w:bidi="en-US"/>
        </w:rPr>
        <w:t>E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0" w:after="0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CAM-004: Campaign Status —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📋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 REPORT-ONLY (no assumed values)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1" w:after="0" w:line="220" w:lineRule="exact"/>
        <w:ind w:left="235" w:right="58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Policy: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We do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not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assume any Status value is wrong. This rule is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repo</w:t>
      </w:r>
      <w:r>
        <w:rPr baseline="0" dirty="0">
          <w:rFonts w:ascii="Segoe UI" w:hAnsi="Segoe UI" w:eastAsia="Segoe UI" w:cs="Segoe UI"/>
          <w:b/>
          <w:bCs/>
          <w:color w:val="000000"/>
          <w:spacing w:val="4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t-only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— we only report the distinct values below and ask stakeholders which are valid. (For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reference, 9 rows have a null/blank Status.)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160" w:after="0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Status Distribution (All Staging Rows):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4" w:after="5" w:line="163" w:lineRule="exact"/>
        <w:ind w:left="475" w:right="0" w:firstLine="0"/>
      </w:pPr>
      <w:r>
        <w:drawing>
          <wp:anchor simplePos="0" relativeHeight="251658339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-71889</wp:posOffset>
            </wp:positionV>
            <wp:extent cx="6597650" cy="1022350"/>
            <wp:effectExtent l="0" t="0" r="0" b="0"/>
            <wp:wrapNone/>
            <wp:docPr id="235" name="Freeform 2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67"/>
                            <a:pt x="806" y="2021217"/>
                            <a:pt x="2417" y="2025105"/>
                          </a:cubicBezTo>
                          <a:cubicBezTo>
                            <a:pt x="4029" y="2028999"/>
                            <a:pt x="6323" y="2032435"/>
                            <a:pt x="9300" y="2035405"/>
                          </a:cubicBezTo>
                          <a:cubicBezTo>
                            <a:pt x="12277" y="2038382"/>
                            <a:pt x="15710" y="2040676"/>
                            <a:pt x="19600" y="2042288"/>
                          </a:cubicBezTo>
                          <a:cubicBezTo>
                            <a:pt x="23490" y="2043894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894"/>
                            <a:pt x="13175699" y="2042288"/>
                          </a:cubicBezTo>
                          <a:cubicBezTo>
                            <a:pt x="13179588" y="2040676"/>
                            <a:pt x="13183022" y="2038382"/>
                            <a:pt x="13186000" y="2035405"/>
                          </a:cubicBezTo>
                          <a:cubicBezTo>
                            <a:pt x="13188977" y="2032435"/>
                            <a:pt x="13191271" y="2028999"/>
                            <a:pt x="13192882" y="2025105"/>
                          </a:cubicBezTo>
                          <a:cubicBezTo>
                            <a:pt x="13194493" y="2021217"/>
                            <a:pt x="13195299" y="2017167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40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32"/>
                            <a:pt x="13179588" y="4037"/>
                            <a:pt x="13175699" y="2419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19"/>
                          </a:cubicBezTo>
                          <a:cubicBezTo>
                            <a:pt x="15710" y="4037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0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40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-71889</wp:posOffset>
            </wp:positionV>
            <wp:extent cx="6597650" cy="1022350"/>
            <wp:effectExtent l="0" t="0" r="0" b="0"/>
            <wp:wrapNone/>
            <wp:docPr id="236" name="Freeform 2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67"/>
                            <a:pt x="806" y="2021217"/>
                            <a:pt x="2417" y="2025105"/>
                          </a:cubicBezTo>
                          <a:cubicBezTo>
                            <a:pt x="4029" y="2028999"/>
                            <a:pt x="6323" y="2032435"/>
                            <a:pt x="9300" y="2035405"/>
                          </a:cubicBezTo>
                          <a:cubicBezTo>
                            <a:pt x="12277" y="2038382"/>
                            <a:pt x="15710" y="2040676"/>
                            <a:pt x="19600" y="2042288"/>
                          </a:cubicBezTo>
                          <a:cubicBezTo>
                            <a:pt x="23490" y="2043894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894"/>
                            <a:pt x="13175699" y="2042288"/>
                          </a:cubicBezTo>
                          <a:cubicBezTo>
                            <a:pt x="13179588" y="2040676"/>
                            <a:pt x="13183022" y="2038382"/>
                            <a:pt x="13186000" y="2035405"/>
                          </a:cubicBezTo>
                          <a:cubicBezTo>
                            <a:pt x="13188977" y="2032435"/>
                            <a:pt x="13191271" y="2028999"/>
                            <a:pt x="13192882" y="2025105"/>
                          </a:cubicBezTo>
                          <a:cubicBezTo>
                            <a:pt x="13194493" y="2021217"/>
                            <a:pt x="13195299" y="2017167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40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32"/>
                            <a:pt x="13179588" y="4037"/>
                            <a:pt x="13175699" y="2419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19"/>
                          </a:cubicBezTo>
                          <a:cubicBezTo>
                            <a:pt x="15710" y="4037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0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2"/>
          <w:sz w:val="14"/>
          <w:szCs w:val="14"/>
          <w:lang w:val="en-US" w:bidi="en-US"/>
        </w:rPr>
        <w:t>status_value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2"/>
          <w:sz w:val="14"/>
          <w:szCs w:val="14"/>
          <w:lang w:val="en-US" w:bidi="en-US"/>
        </w:rPr>
        <w:t>In 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Completed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Aborted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4" w:after="5" w:line="163" w:lineRule="exact"/>
        <w:ind w:left="-80" w:right="271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5"/>
          <w:sz w:val="14"/>
          <w:szCs w:val="14"/>
          <w:lang w:val="en-US" w:bidi="en-US"/>
        </w:rPr>
        <w:t>| cnt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-80" w:right="4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| 31,280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-80" w:right="117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| 6,498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-80" w:right="117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| 1,901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1458" w:space="344"/>
            <w:col w:w="655" w:space="0"/>
          </w:cols>
          <w:docGrid w:linePitch="360"/>
        </w:sectPr>
        <w:spacing w:before="26" w:after="0" w:line="163" w:lineRule="exact"/>
        <w:ind w:left="-80" w:right="117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| 1,087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&lt;NULL_OR_BLANK&gt;</w:t>
      </w:r>
      <w:r>
        <w:rPr baseline="0" dirty="0">
          <w:rFonts w:ascii="Consolas" w:hAnsi="Consolas" w:eastAsia="Consolas" w:cs="Consolas"/>
          <w:color w:val="4D4D4C"/>
          <w:spacing w:val="76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4D4D4C"/>
          <w:spacing w:val="-7"/>
          <w:sz w:val="14"/>
          <w:szCs w:val="14"/>
          <w:lang w:val="en-US" w:bidi="en-US"/>
        </w:rPr>
        <w:t>| 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Status Null/Blank Count: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52" w:after="4" w:line="150" w:lineRule="exact"/>
        <w:ind w:left="5276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3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553"/>
        </w:tabs>
        <w:spacing w:before="68" w:after="1" w:line="190" w:lineRule="exact"/>
        <w:ind w:left="475" w:right="3348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-96654</wp:posOffset>
            </wp:positionV>
            <wp:extent cx="6597650" cy="539750"/>
            <wp:effectExtent l="0" t="0" r="0" b="0"/>
            <wp:wrapNone/>
            <wp:docPr id="237" name="Freeform 2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7"/>
                            <a:pt x="806" y="1056017"/>
                            <a:pt x="2417" y="1059905"/>
                          </a:cubicBezTo>
                          <a:cubicBezTo>
                            <a:pt x="4029" y="1063793"/>
                            <a:pt x="6323" y="1067228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88"/>
                          </a:cubicBezTo>
                          <a:cubicBezTo>
                            <a:pt x="23490" y="1078694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28"/>
                            <a:pt x="13191271" y="1063793"/>
                            <a:pt x="13192882" y="1059905"/>
                          </a:cubicBezTo>
                          <a:cubicBezTo>
                            <a:pt x="13194493" y="1056017"/>
                            <a:pt x="13195299" y="1051967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0"/>
                            <a:pt x="13194493" y="23497"/>
                            <a:pt x="13192882" y="19615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25"/>
                          </a:cubicBezTo>
                          <a:cubicBezTo>
                            <a:pt x="13171809" y="807"/>
                            <a:pt x="13167760" y="0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0"/>
                            <a:pt x="23490" y="807"/>
                            <a:pt x="19600" y="2425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15"/>
                          </a:cubicBezTo>
                          <a:cubicBezTo>
                            <a:pt x="806" y="23497"/>
                            <a:pt x="0" y="27540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-96654</wp:posOffset>
            </wp:positionV>
            <wp:extent cx="6597650" cy="539750"/>
            <wp:effectExtent l="0" t="0" r="0" b="0"/>
            <wp:wrapNone/>
            <wp:docPr id="238" name="Freeform 2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7"/>
                            <a:pt x="806" y="1056017"/>
                            <a:pt x="2417" y="1059905"/>
                          </a:cubicBezTo>
                          <a:cubicBezTo>
                            <a:pt x="4029" y="1063793"/>
                            <a:pt x="6323" y="1067228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88"/>
                          </a:cubicBezTo>
                          <a:cubicBezTo>
                            <a:pt x="23490" y="1078694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28"/>
                            <a:pt x="13191271" y="1063793"/>
                            <a:pt x="13192882" y="1059905"/>
                          </a:cubicBezTo>
                          <a:cubicBezTo>
                            <a:pt x="13194493" y="1056017"/>
                            <a:pt x="13195299" y="1051967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0"/>
                            <a:pt x="13194493" y="23497"/>
                            <a:pt x="13192882" y="19615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25"/>
                          </a:cubicBezTo>
                          <a:cubicBezTo>
                            <a:pt x="13171809" y="807"/>
                            <a:pt x="13167760" y="0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0"/>
                            <a:pt x="23490" y="807"/>
                            <a:pt x="19600" y="2425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15"/>
                          </a:cubicBezTo>
                          <a:cubicBezTo>
                            <a:pt x="806" y="23497"/>
                            <a:pt x="0" y="27540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status_null_or_blank_count | total_rows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9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40,775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Status values (reference only — not treated as errors):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18" w:after="1" w:line="190" w:lineRule="exact"/>
        <w:ind w:left="475" w:right="3348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539750"/>
            <wp:effectExtent l="0" t="0" r="0" b="0"/>
            <wp:wrapNone/>
            <wp:docPr id="239" name="Freeform 2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1"/>
                            <a:pt x="806" y="1056017"/>
                            <a:pt x="2417" y="1059911"/>
                          </a:cubicBezTo>
                          <a:cubicBezTo>
                            <a:pt x="4029" y="1063799"/>
                            <a:pt x="6323" y="1067228"/>
                            <a:pt x="9300" y="1070205"/>
                          </a:cubicBezTo>
                          <a:cubicBezTo>
                            <a:pt x="12277" y="1073182"/>
                            <a:pt x="15710" y="1075476"/>
                            <a:pt x="19600" y="1077088"/>
                          </a:cubicBezTo>
                          <a:cubicBezTo>
                            <a:pt x="23490" y="1078694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76"/>
                            <a:pt x="13183022" y="1073182"/>
                            <a:pt x="13186000" y="1070205"/>
                          </a:cubicBezTo>
                          <a:cubicBezTo>
                            <a:pt x="13188977" y="1067228"/>
                            <a:pt x="13191271" y="1063799"/>
                            <a:pt x="13192882" y="1059911"/>
                          </a:cubicBezTo>
                          <a:cubicBezTo>
                            <a:pt x="13194493" y="1056017"/>
                            <a:pt x="13195299" y="1051961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0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2"/>
                            <a:pt x="13179588" y="4037"/>
                            <a:pt x="13175699" y="2425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7"/>
                            <a:pt x="12277" y="6332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0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7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539750"/>
            <wp:effectExtent l="0" t="0" r="0" b="0"/>
            <wp:wrapNone/>
            <wp:docPr id="240" name="Freeform 2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1"/>
                            <a:pt x="806" y="1056017"/>
                            <a:pt x="2417" y="1059911"/>
                          </a:cubicBezTo>
                          <a:cubicBezTo>
                            <a:pt x="4029" y="1063799"/>
                            <a:pt x="6323" y="1067228"/>
                            <a:pt x="9300" y="1070205"/>
                          </a:cubicBezTo>
                          <a:cubicBezTo>
                            <a:pt x="12277" y="1073182"/>
                            <a:pt x="15710" y="1075476"/>
                            <a:pt x="19600" y="1077088"/>
                          </a:cubicBezTo>
                          <a:cubicBezTo>
                            <a:pt x="23490" y="1078694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76"/>
                            <a:pt x="13183022" y="1073182"/>
                            <a:pt x="13186000" y="1070205"/>
                          </a:cubicBezTo>
                          <a:cubicBezTo>
                            <a:pt x="13188977" y="1067228"/>
                            <a:pt x="13191271" y="1063799"/>
                            <a:pt x="13192882" y="1059911"/>
                          </a:cubicBezTo>
                          <a:cubicBezTo>
                            <a:pt x="13194493" y="1056017"/>
                            <a:pt x="13195299" y="1051961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0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2"/>
                            <a:pt x="13179588" y="4037"/>
                            <a:pt x="13175699" y="2425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7"/>
                            <a:pt x="12277" y="6332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0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status_value_outside_current_list | cnt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&lt;NULL_OR_BLANK&gt;</w:t>
      </w:r>
      <w:r>
        <w:rPr baseline="0" dirty="0">
          <w:rFonts w:ascii="Consolas" w:hAnsi="Consolas" w:eastAsia="Consolas" w:cs="Consolas"/>
          <w:color w:val="4D4D4C"/>
          <w:spacing w:val="76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SQL Check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y (CAM-004 - Top 100 flagged rows):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1022350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67"/>
                            <a:pt x="806" y="2021223"/>
                            <a:pt x="2417" y="2025111"/>
                          </a:cubicBezTo>
                          <a:cubicBezTo>
                            <a:pt x="4029" y="2028999"/>
                            <a:pt x="6323" y="2032435"/>
                            <a:pt x="9300" y="2035405"/>
                          </a:cubicBezTo>
                          <a:cubicBezTo>
                            <a:pt x="12277" y="2038382"/>
                            <a:pt x="15710" y="2040676"/>
                            <a:pt x="19600" y="2042288"/>
                          </a:cubicBezTo>
                          <a:cubicBezTo>
                            <a:pt x="23490" y="2043894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894"/>
                            <a:pt x="13175699" y="2042288"/>
                          </a:cubicBezTo>
                          <a:cubicBezTo>
                            <a:pt x="13179588" y="2040676"/>
                            <a:pt x="13183022" y="2038382"/>
                            <a:pt x="13186000" y="2035405"/>
                          </a:cubicBezTo>
                          <a:cubicBezTo>
                            <a:pt x="13188977" y="2032435"/>
                            <a:pt x="13191271" y="2028999"/>
                            <a:pt x="13192882" y="2025111"/>
                          </a:cubicBezTo>
                          <a:cubicBezTo>
                            <a:pt x="13194493" y="2021223"/>
                            <a:pt x="13195299" y="2017167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19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19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1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1022350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67"/>
                            <a:pt x="806" y="2021223"/>
                            <a:pt x="2417" y="2025111"/>
                          </a:cubicBezTo>
                          <a:cubicBezTo>
                            <a:pt x="4029" y="2028999"/>
                            <a:pt x="6323" y="2032435"/>
                            <a:pt x="9300" y="2035405"/>
                          </a:cubicBezTo>
                          <a:cubicBezTo>
                            <a:pt x="12277" y="2038382"/>
                            <a:pt x="15710" y="2040676"/>
                            <a:pt x="19600" y="2042288"/>
                          </a:cubicBezTo>
                          <a:cubicBezTo>
                            <a:pt x="23490" y="2043894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894"/>
                            <a:pt x="13175699" y="2042288"/>
                          </a:cubicBezTo>
                          <a:cubicBezTo>
                            <a:pt x="13179588" y="2040676"/>
                            <a:pt x="13183022" y="2038382"/>
                            <a:pt x="13186000" y="2035405"/>
                          </a:cubicBezTo>
                          <a:cubicBezTo>
                            <a:pt x="13188977" y="2032435"/>
                            <a:pt x="13191271" y="2028999"/>
                            <a:pt x="13192882" y="2025111"/>
                          </a:cubicBezTo>
                          <a:cubicBezTo>
                            <a:pt x="13194493" y="2021223"/>
                            <a:pt x="13195299" y="2017167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19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19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TOP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[Id], [Name], [Status], [IsActive], [StartDate], [EndDate], [SystemModstamp]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-4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COALESCE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NULLIF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(LTRIM(RTRIM([Status])),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'&lt;NULL_OR_BLANK&gt;'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NOT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pacing w:val="-11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'active'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'planned'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'inactive'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'completed'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'aborted'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'in progress'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ORDER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[SystemModstamp]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Evidence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y (NULL/blank statuses included in CAM-004 under current logic):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>
        <w:drawing>
          <wp:anchor simplePos="0" relativeHeight="251658254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901700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901700"/>
                    </a:xfrm>
                    <a:custGeom>
                      <a:rect l="l" t="t" r="r" b="b"/>
                      <a:pathLst>
                        <a:path w="13195301" h="1803400">
                          <a:moveTo>
                            <a:pt x="1" y="31750"/>
                          </a:moveTo>
                          <a:lnTo>
                            <a:pt x="1" y="1771650"/>
                          </a:lnTo>
                          <a:cubicBezTo>
                            <a:pt x="0" y="1775861"/>
                            <a:pt x="806" y="1779917"/>
                            <a:pt x="2417" y="1783805"/>
                          </a:cubicBezTo>
                          <a:cubicBezTo>
                            <a:pt x="4029" y="1787693"/>
                            <a:pt x="6323" y="1791128"/>
                            <a:pt x="9300" y="1794105"/>
                          </a:cubicBezTo>
                          <a:cubicBezTo>
                            <a:pt x="12277" y="1797088"/>
                            <a:pt x="15710" y="1799382"/>
                            <a:pt x="19600" y="1800988"/>
                          </a:cubicBezTo>
                          <a:cubicBezTo>
                            <a:pt x="23490" y="1802594"/>
                            <a:pt x="27540" y="1803400"/>
                            <a:pt x="31751" y="1803400"/>
                          </a:cubicBezTo>
                          <a:lnTo>
                            <a:pt x="13163551" y="1803400"/>
                          </a:lnTo>
                          <a:cubicBezTo>
                            <a:pt x="13167760" y="1803400"/>
                            <a:pt x="13171809" y="1802594"/>
                            <a:pt x="13175699" y="1800988"/>
                          </a:cubicBezTo>
                          <a:cubicBezTo>
                            <a:pt x="13179588" y="1799382"/>
                            <a:pt x="13183022" y="1797088"/>
                            <a:pt x="13186000" y="1794105"/>
                          </a:cubicBezTo>
                          <a:cubicBezTo>
                            <a:pt x="13188977" y="1791128"/>
                            <a:pt x="13191271" y="1787693"/>
                            <a:pt x="13192882" y="1783805"/>
                          </a:cubicBezTo>
                          <a:cubicBezTo>
                            <a:pt x="13194493" y="1779917"/>
                            <a:pt x="13195299" y="1775861"/>
                            <a:pt x="13195301" y="17716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25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5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901700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901700"/>
                    </a:xfrm>
                    <a:custGeom>
                      <a:rect l="l" t="t" r="r" b="b"/>
                      <a:pathLst>
                        <a:path w="13195301" h="1803400">
                          <a:moveTo>
                            <a:pt x="1" y="31750"/>
                          </a:moveTo>
                          <a:lnTo>
                            <a:pt x="1" y="1771650"/>
                          </a:lnTo>
                          <a:cubicBezTo>
                            <a:pt x="0" y="1775861"/>
                            <a:pt x="806" y="1779917"/>
                            <a:pt x="2417" y="1783805"/>
                          </a:cubicBezTo>
                          <a:cubicBezTo>
                            <a:pt x="4029" y="1787693"/>
                            <a:pt x="6323" y="1791128"/>
                            <a:pt x="9300" y="1794105"/>
                          </a:cubicBezTo>
                          <a:cubicBezTo>
                            <a:pt x="12277" y="1797088"/>
                            <a:pt x="15710" y="1799382"/>
                            <a:pt x="19600" y="1800988"/>
                          </a:cubicBezTo>
                          <a:cubicBezTo>
                            <a:pt x="23490" y="1802594"/>
                            <a:pt x="27540" y="1803400"/>
                            <a:pt x="31751" y="1803400"/>
                          </a:cubicBezTo>
                          <a:lnTo>
                            <a:pt x="13163551" y="1803400"/>
                          </a:lnTo>
                          <a:cubicBezTo>
                            <a:pt x="13167760" y="1803400"/>
                            <a:pt x="13171809" y="1802594"/>
                            <a:pt x="13175699" y="1800988"/>
                          </a:cubicBezTo>
                          <a:cubicBezTo>
                            <a:pt x="13179588" y="1799382"/>
                            <a:pt x="13183022" y="1797088"/>
                            <a:pt x="13186000" y="1794105"/>
                          </a:cubicBezTo>
                          <a:cubicBezTo>
                            <a:pt x="13188977" y="1791128"/>
                            <a:pt x="13191271" y="1787693"/>
                            <a:pt x="13192882" y="1783805"/>
                          </a:cubicBezTo>
                          <a:cubicBezTo>
                            <a:pt x="13194493" y="1779917"/>
                            <a:pt x="13195299" y="1775861"/>
                            <a:pt x="13195301" y="17716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26"/>
                            <a:pt x="13179588" y="4031"/>
                            <a:pt x="13175699" y="2425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TOP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426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[Id], [Name], [Status], [IsActive], [StartDate], [EndDate], [SystemModstamp]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346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[Status]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IS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NULL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LTRIM(RTRIM([Status])) =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ORDER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[SystemModstamp]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6924" w:space="3238"/>
            <w:col w:w="730" w:space="0"/>
          </w:cols>
          <w:docGrid w:linePitch="360"/>
        </w:sectPr>
        <w:spacing w:before="159" w:after="4" w:line="15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72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1"/>
          <w:sz w:val="14"/>
          <w:szCs w:val="14"/>
          <w:lang w:val="en-US" w:bidi="en-US"/>
        </w:rPr>
        <w:t>Id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7018e000000TscIAAS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701N200000xqX34IAE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701N200000vfhYAIAY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701N200000jEVa9IAG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7014J000000UL4hQAG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50" name="Freeform 2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701N200000zGqmAIAS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51" name="Freeform 2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7018e000000TtTUAA0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52" name="Freeform 2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701N2000010T1OTIA0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1041400" cy="6350"/>
            <wp:effectExtent l="0" t="0" r="0" b="0"/>
            <wp:wrapNone/>
            <wp:docPr id="253" name="Freeform 2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41400" cy="6350"/>
                    </a:xfrm>
                    <a:custGeom>
                      <a:rect l="l" t="t" r="r" b="b"/>
                      <a:pathLst>
                        <a:path w="2082800" h="12700">
                          <a:moveTo>
                            <a:pt x="0" y="12700"/>
                          </a:moveTo>
                          <a:lnTo>
                            <a:pt x="2082800" y="12700"/>
                          </a:lnTo>
                          <a:lnTo>
                            <a:pt x="208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7018e000000TuKkAAK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7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6"/>
          <w:sz w:val="14"/>
          <w:szCs w:val="14"/>
          <w:lang w:val="en-US" w:bidi="en-US"/>
        </w:rPr>
        <w:t>Name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9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54" name="Freeform 2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Street Marketing-FR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6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55" name="Freeform 2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Orphan Food parcel Ramadan ( Palastine - FR)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3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56" name="Freeform 2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Campagne d'appels sortants Tous donateurs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57" name="Freeform 2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Outbound calls 2025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58" name="Freeform 2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Winter 2021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59" name="Freeform 2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OCIF Bazaar-FR-USA-02072026-EBS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60" name="Freeform 2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Evento mujeres Terrassa 27-03-22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61" name="Freeform 2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21/02/2026 - SISTERHOOD IFTAR BRADFORD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1520824</wp:posOffset>
            </wp:positionH>
            <wp:positionV relativeFrom="line">
              <wp:posOffset>43861</wp:posOffset>
            </wp:positionV>
            <wp:extent cx="2006600" cy="6350"/>
            <wp:effectExtent l="0" t="0" r="0" b="0"/>
            <wp:wrapNone/>
            <wp:docPr id="263" name="Freeform 2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006600" cy="6350"/>
                    </a:xfrm>
                    <a:custGeom>
                      <a:rect l="l" t="t" r="r" b="b"/>
                      <a:pathLst>
                        <a:path w="4013200" h="12700">
                          <a:moveTo>
                            <a:pt x="0" y="12700"/>
                          </a:moveTo>
                          <a:lnTo>
                            <a:pt x="4013200" y="12700"/>
                          </a:lnTo>
                          <a:lnTo>
                            <a:pt x="4013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hyperlink r:id="rId262" w:history="1">
        <w:r>
          <w:rPr baseline="0" dirty="0">
            <w:rFonts w:ascii="Segoe UI" w:hAnsi="Segoe UI" w:eastAsia="Segoe UI" w:cs="Segoe UI"/>
            <w:color w:val="000000"/>
            <w:spacing w:val="-1"/>
            <w:sz w:val="14"/>
            <w:szCs w:val="14"/>
            <w:lang w:val="en-US" w:bidi="en-US"/>
          </w:rPr>
          <w:t>https://www.gofundme.com/f/redazareramadan</w:t>
        </w:r>
      </w:hyperlink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7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5"/>
          <w:sz w:val="14"/>
          <w:szCs w:val="14"/>
          <w:lang w:val="en-US" w:bidi="en-US"/>
        </w:rPr>
        <w:t>Status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64" name="Freeform 2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7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65" name="Freeform 2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67" name="Freeform 2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68" name="Freeform 2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69" name="Freeform 2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70" name="Freeform 2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71" name="Freeform 2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3527424</wp:posOffset>
            </wp:positionH>
            <wp:positionV relativeFrom="line">
              <wp:posOffset>43861</wp:posOffset>
            </wp:positionV>
            <wp:extent cx="381000" cy="6350"/>
            <wp:effectExtent l="0" t="0" r="0" b="0"/>
            <wp:wrapNone/>
            <wp:docPr id="272" name="Freeform 2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81000" cy="6350"/>
                    </a:xfrm>
                    <a:custGeom>
                      <a:rect l="l" t="t" r="r" b="b"/>
                      <a:pathLst>
                        <a:path w="762000" h="12700">
                          <a:moveTo>
                            <a:pt x="0" y="12700"/>
                          </a:moveTo>
                          <a:lnTo>
                            <a:pt x="762000" y="12700"/>
                          </a:lnTo>
                          <a:lnTo>
                            <a:pt x="762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7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IsActive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1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73" name="Freeform 2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false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8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74" name="Freeform 2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true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75" name="Freeform 2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false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76" name="Freeform 2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false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77" name="Freeform 2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true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78" name="Freeform 2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true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79" name="Freeform 2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true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80" name="Freeform 2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false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3908424</wp:posOffset>
            </wp:positionH>
            <wp:positionV relativeFrom="line">
              <wp:posOffset>43861</wp:posOffset>
            </wp:positionV>
            <wp:extent cx="457200" cy="6350"/>
            <wp:effectExtent l="0" t="0" r="0" b="0"/>
            <wp:wrapNone/>
            <wp:docPr id="281" name="Freeform 2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57200" cy="6350"/>
                    </a:xfrm>
                    <a:custGeom>
                      <a:rect l="l" t="t" r="r" b="b"/>
                      <a:pathLst>
                        <a:path w="914400" h="12700">
                          <a:moveTo>
                            <a:pt x="0" y="12700"/>
                          </a:moveTo>
                          <a:lnTo>
                            <a:pt x="914400" y="12700"/>
                          </a:lnTo>
                          <a:lnTo>
                            <a:pt x="914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true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7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Sta</w:t>
      </w:r>
      <w:r>
        <w:rPr baseline="0" dirty="0">
          <w:rFonts w:ascii="Segoe UI" w:hAnsi="Segoe UI" w:eastAsia="Segoe UI" w:cs="Segoe UI"/>
          <w:b/>
          <w:bCs/>
          <w:color w:val="000000"/>
          <w:spacing w:val="4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5"/>
          <w:sz w:val="14"/>
          <w:szCs w:val="14"/>
          <w:lang w:val="en-US" w:bidi="en-US"/>
        </w:rPr>
        <w:t>tDate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2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82" name="Freeform 2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83" name="Freeform 2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84" name="Freeform 2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2025-12-15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85" name="Freeform 2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2025-08-11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86" name="Freeform 2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87" name="Freeform 2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2026-02-07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88" name="Freeform 2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89" name="Freeform 2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4365624</wp:posOffset>
            </wp:positionH>
            <wp:positionV relativeFrom="line">
              <wp:posOffset>43861</wp:posOffset>
            </wp:positionV>
            <wp:extent cx="584200" cy="6350"/>
            <wp:effectExtent l="0" t="0" r="0" b="0"/>
            <wp:wrapNone/>
            <wp:docPr id="290" name="Freeform 2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7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EndDate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3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1" name="Freeform 2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3" name="Freeform 2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4" name="Freeform 2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5" name="Freeform 2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6" name="Freeform 2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2026-02-07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4949824</wp:posOffset>
            </wp:positionH>
            <wp:positionV relativeFrom="line">
              <wp:posOffset>43861</wp:posOffset>
            </wp:positionV>
            <wp:extent cx="577850" cy="6350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77850" cy="6350"/>
                    </a:xfrm>
                    <a:custGeom>
                      <a:rect l="l" t="t" r="r" b="b"/>
                      <a:pathLst>
                        <a:path w="1155700" h="12700">
                          <a:moveTo>
                            <a:pt x="0" y="12700"/>
                          </a:moveTo>
                          <a:lnTo>
                            <a:pt x="1155700" y="12700"/>
                          </a:lnTo>
                          <a:lnTo>
                            <a:pt x="1155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7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SystemModstamp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0" name="Freeform 3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2026-07-28T09:03:12.000Z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1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1" name="Freeform 3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2026-07-27T14:25:14.000Z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2" name="Freeform 3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2026-07-27T14:25:14.000Z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3" name="Freeform 3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2026-07-27T14:17:48.000Z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4" name="Freeform 3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2026-07-08T00:36:00.000Z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5" name="Freeform 3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2026-07-03T11:37:22.000Z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6" name="Freeform 3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2026-07-03T11:35:00.000Z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7" name="Freeform 3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2026-02-23T20:30:47.000Z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7" w:space="0" w:equalWidth="0">
            <w:col w:w="1833" w:space="160"/>
            <w:col w:w="2999" w:space="160"/>
            <w:col w:w="445" w:space="160"/>
            <w:col w:w="556" w:space="160"/>
            <w:col w:w="755" w:space="160"/>
            <w:col w:w="755" w:space="160"/>
            <w:col w:w="1679" w:space="0"/>
          </w:cols>
          <w:docGrid w:linePitch="360"/>
        </w:sectPr>
        <w:spacing w:before="139" w:after="5" w:line="186" w:lineRule="exact"/>
        <w:ind w:left="0" w:right="0" w:firstLine="0"/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5527674</wp:posOffset>
            </wp:positionH>
            <wp:positionV relativeFrom="line">
              <wp:posOffset>43861</wp:posOffset>
            </wp:positionV>
            <wp:extent cx="1168400" cy="6350"/>
            <wp:effectExtent l="0" t="0" r="0" b="0"/>
            <wp:wrapNone/>
            <wp:docPr id="308" name="Freeform 3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168400" cy="6350"/>
                    </a:xfrm>
                    <a:custGeom>
                      <a:rect l="l" t="t" r="r" b="b"/>
                      <a:pathLst>
                        <a:path w="2336800" h="12700">
                          <a:moveTo>
                            <a:pt x="0" y="12700"/>
                          </a:moveTo>
                          <a:lnTo>
                            <a:pt x="2336800" y="12700"/>
                          </a:lnTo>
                          <a:lnTo>
                            <a:pt x="2336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2025-03-26T21:31:23.000Z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4" w:after="0" w:line="220" w:lineRule="exact"/>
        <w:ind w:left="235" w:right="525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Stakeholder question: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These are the distinct Status values in the data — which are valid? (We flag nothing as wrong; the 9 null/blank rows are shown for reference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only.)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479424</wp:posOffset>
            </wp:positionH>
            <wp:positionV relativeFrom="paragraph">
              <wp:posOffset>117221</wp:posOffset>
            </wp:positionV>
            <wp:extent cx="6604000" cy="12700"/>
            <wp:effectExtent l="0" t="0" r="0" b="0"/>
            <wp:wrapNone/>
            <wp:docPr id="309" name="Freeform 3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7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CAM-006: Currency —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📋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 REPORT-ONLY (no assumed values)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" w:after="0" w:line="360" w:lineRule="exact"/>
        <w:ind w:left="235" w:right="1962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Policy: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We do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not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assume any Currency value is wrong. This rule is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repo</w:t>
      </w:r>
      <w:r>
        <w:rPr baseline="0" dirty="0">
          <w:rFonts w:ascii="Segoe UI" w:hAnsi="Segoe UI" w:eastAsia="Segoe UI" w:cs="Segoe UI"/>
          <w:b/>
          <w:bCs/>
          <w:color w:val="000000"/>
          <w:spacing w:val="4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t-only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— the distinct values below are for stakeholders to confirm.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Currency Distribution (All Staging Rows):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135" w:after="5" w:line="163" w:lineRule="exact"/>
        <w:ind w:left="475" w:right="0" w:firstLine="0"/>
      </w:pPr>
      <w:r>
        <w:drawing>
          <wp:anchor simplePos="0" relativeHeight="251658326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-71254</wp:posOffset>
            </wp:positionV>
            <wp:extent cx="6597650" cy="1022350"/>
            <wp:effectExtent l="0" t="0" r="0" b="0"/>
            <wp:wrapNone/>
            <wp:docPr id="310" name="Freeform 3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61"/>
                            <a:pt x="806" y="2021217"/>
                            <a:pt x="2417" y="2025111"/>
                          </a:cubicBezTo>
                          <a:cubicBezTo>
                            <a:pt x="4029" y="2029005"/>
                            <a:pt x="6323" y="2032441"/>
                            <a:pt x="9300" y="2035411"/>
                          </a:cubicBezTo>
                          <a:cubicBezTo>
                            <a:pt x="12277" y="2038388"/>
                            <a:pt x="15710" y="2040682"/>
                            <a:pt x="19600" y="2042294"/>
                          </a:cubicBezTo>
                          <a:cubicBezTo>
                            <a:pt x="23490" y="2043901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901"/>
                            <a:pt x="13175699" y="2042301"/>
                          </a:cubicBezTo>
                          <a:cubicBezTo>
                            <a:pt x="13179588" y="2040682"/>
                            <a:pt x="13183022" y="2038388"/>
                            <a:pt x="13186000" y="2035411"/>
                          </a:cubicBezTo>
                          <a:cubicBezTo>
                            <a:pt x="13188977" y="2032441"/>
                            <a:pt x="13191271" y="2029005"/>
                            <a:pt x="13192882" y="2025111"/>
                          </a:cubicBezTo>
                          <a:cubicBezTo>
                            <a:pt x="13194493" y="2021217"/>
                            <a:pt x="13195299" y="2017161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32"/>
                            <a:pt x="13179588" y="4044"/>
                            <a:pt x="13175699" y="2425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7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-71254</wp:posOffset>
            </wp:positionV>
            <wp:extent cx="6597650" cy="1022350"/>
            <wp:effectExtent l="0" t="0" r="0" b="0"/>
            <wp:wrapNone/>
            <wp:docPr id="311" name="Freeform 3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61"/>
                            <a:pt x="806" y="2021217"/>
                            <a:pt x="2417" y="2025111"/>
                          </a:cubicBezTo>
                          <a:cubicBezTo>
                            <a:pt x="4029" y="2029005"/>
                            <a:pt x="6323" y="2032441"/>
                            <a:pt x="9300" y="2035411"/>
                          </a:cubicBezTo>
                          <a:cubicBezTo>
                            <a:pt x="12277" y="2038388"/>
                            <a:pt x="15710" y="2040682"/>
                            <a:pt x="19600" y="2042294"/>
                          </a:cubicBezTo>
                          <a:cubicBezTo>
                            <a:pt x="23490" y="2043901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901"/>
                            <a:pt x="13175699" y="2042301"/>
                          </a:cubicBezTo>
                          <a:cubicBezTo>
                            <a:pt x="13179588" y="2040682"/>
                            <a:pt x="13183022" y="2038388"/>
                            <a:pt x="13186000" y="2035411"/>
                          </a:cubicBezTo>
                          <a:cubicBezTo>
                            <a:pt x="13188977" y="2032441"/>
                            <a:pt x="13191271" y="2029005"/>
                            <a:pt x="13192882" y="2025111"/>
                          </a:cubicBezTo>
                          <a:cubicBezTo>
                            <a:pt x="13194493" y="2021217"/>
                            <a:pt x="13195299" y="2017161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32"/>
                            <a:pt x="13179588" y="4044"/>
                            <a:pt x="13175699" y="2425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2"/>
          <w:sz w:val="14"/>
          <w:szCs w:val="14"/>
          <w:lang w:val="en-US" w:bidi="en-US"/>
        </w:rPr>
        <w:t>currency_value | cnt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5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8"/>
          <w:sz w:val="14"/>
          <w:szCs w:val="14"/>
          <w:lang w:val="en-US" w:bidi="en-US"/>
        </w:rPr>
        <w:t>GBP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8"/>
          <w:sz w:val="14"/>
          <w:szCs w:val="14"/>
          <w:lang w:val="en-US" w:bidi="en-US"/>
        </w:rPr>
        <w:t>USD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8"/>
          <w:sz w:val="14"/>
          <w:szCs w:val="14"/>
          <w:lang w:val="en-US" w:bidi="en-US"/>
        </w:rPr>
        <w:t>EUR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8"/>
          <w:sz w:val="14"/>
          <w:szCs w:val="14"/>
          <w:lang w:val="en-US" w:bidi="en-US"/>
        </w:rPr>
        <w:t>CAD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8"/>
          <w:sz w:val="14"/>
          <w:szCs w:val="14"/>
          <w:lang w:val="en-US" w:bidi="en-US"/>
        </w:rPr>
        <w:t>SAR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5" w:after="0" w:line="163" w:lineRule="exact"/>
        <w:ind w:left="-80" w:right="4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| 35,849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-80" w:right="117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| 2,176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-80" w:right="117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| 1,412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" w:after="0" w:line="163" w:lineRule="exact"/>
        <w:ind w:left="-80" w:right="117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3"/>
          <w:sz w:val="14"/>
          <w:szCs w:val="14"/>
          <w:lang w:val="en-US" w:bidi="en-US"/>
        </w:rPr>
        <w:t>| 1,337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765" w:space="883"/>
            <w:col w:w="655" w:space="0"/>
          </w:cols>
          <w:docGrid w:linePitch="360"/>
        </w:sectPr>
        <w:spacing w:before="26" w:after="0" w:line="163" w:lineRule="exact"/>
        <w:ind w:left="-80" w:right="425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7"/>
          <w:sz w:val="14"/>
          <w:szCs w:val="14"/>
          <w:lang w:val="en-US" w:bidi="en-US"/>
        </w:rPr>
        <w:t>| 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2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Currency Null/Blank Count: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707"/>
        </w:tabs>
        <w:spacing w:before="118" w:after="1" w:line="190" w:lineRule="exact"/>
        <w:ind w:left="475" w:right="7188" w:firstLine="0"/>
      </w:pPr>
      <w:r>
        <w:drawing>
          <wp:anchor simplePos="0" relativeHeight="251658330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539750"/>
            <wp:effectExtent l="0" t="0" r="0" b="0"/>
            <wp:wrapNone/>
            <wp:docPr id="312" name="Freeform 3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73"/>
                            <a:pt x="806" y="1056023"/>
                            <a:pt x="2417" y="1059911"/>
                          </a:cubicBezTo>
                          <a:cubicBezTo>
                            <a:pt x="4029" y="1063799"/>
                            <a:pt x="6323" y="1067235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94"/>
                          </a:cubicBezTo>
                          <a:cubicBezTo>
                            <a:pt x="23490" y="1078701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35"/>
                            <a:pt x="13191271" y="1063799"/>
                            <a:pt x="13192882" y="1059911"/>
                          </a:cubicBezTo>
                          <a:cubicBezTo>
                            <a:pt x="13194493" y="1056023"/>
                            <a:pt x="13195299" y="1051973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32"/>
                            <a:pt x="13179588" y="4037"/>
                            <a:pt x="13175699" y="2425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7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2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1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539750"/>
            <wp:effectExtent l="0" t="0" r="0" b="0"/>
            <wp:wrapNone/>
            <wp:docPr id="313" name="Freeform 3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73"/>
                            <a:pt x="806" y="1056023"/>
                            <a:pt x="2417" y="1059911"/>
                          </a:cubicBezTo>
                          <a:cubicBezTo>
                            <a:pt x="4029" y="1063799"/>
                            <a:pt x="6323" y="1067235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94"/>
                          </a:cubicBezTo>
                          <a:cubicBezTo>
                            <a:pt x="23490" y="1078701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35"/>
                            <a:pt x="13191271" y="1063799"/>
                            <a:pt x="13192882" y="1059911"/>
                          </a:cubicBezTo>
                          <a:cubicBezTo>
                            <a:pt x="13194493" y="1056023"/>
                            <a:pt x="13195299" y="1051973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32"/>
                            <a:pt x="13179588" y="4037"/>
                            <a:pt x="13175699" y="2425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7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2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currency_null_or_blank_count | total_rows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0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40,775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Currencies (reference only — not treated as errors):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278" w:after="4" w:line="150" w:lineRule="exact"/>
        <w:ind w:left="5276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4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783"/>
        </w:tabs>
        <w:spacing w:before="68" w:after="1" w:line="190" w:lineRule="exact"/>
        <w:ind w:left="475" w:right="6274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-96654</wp:posOffset>
            </wp:positionV>
            <wp:extent cx="6597650" cy="539750"/>
            <wp:effectExtent l="0" t="0" r="0" b="0"/>
            <wp:wrapNone/>
            <wp:docPr id="314" name="Freeform 3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1"/>
                            <a:pt x="806" y="1056017"/>
                            <a:pt x="2417" y="1059905"/>
                          </a:cubicBezTo>
                          <a:cubicBezTo>
                            <a:pt x="4029" y="1063799"/>
                            <a:pt x="6323" y="1067235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88"/>
                          </a:cubicBezTo>
                          <a:cubicBezTo>
                            <a:pt x="23490" y="1078694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35"/>
                            <a:pt x="13191271" y="1063799"/>
                            <a:pt x="13192882" y="1059911"/>
                          </a:cubicBezTo>
                          <a:cubicBezTo>
                            <a:pt x="13194493" y="1056017"/>
                            <a:pt x="13195299" y="1051961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2"/>
                            <a:pt x="13179588" y="4037"/>
                            <a:pt x="13175699" y="2431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37"/>
                            <a:pt x="12277" y="6332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-96654</wp:posOffset>
            </wp:positionV>
            <wp:extent cx="6597650" cy="539750"/>
            <wp:effectExtent l="0" t="0" r="0" b="0"/>
            <wp:wrapNone/>
            <wp:docPr id="315" name="Freeform 3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1"/>
                            <a:pt x="806" y="1056017"/>
                            <a:pt x="2417" y="1059905"/>
                          </a:cubicBezTo>
                          <a:cubicBezTo>
                            <a:pt x="4029" y="1063799"/>
                            <a:pt x="6323" y="1067235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88"/>
                          </a:cubicBezTo>
                          <a:cubicBezTo>
                            <a:pt x="23490" y="1078694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35"/>
                            <a:pt x="13191271" y="1063799"/>
                            <a:pt x="13192882" y="1059911"/>
                          </a:cubicBezTo>
                          <a:cubicBezTo>
                            <a:pt x="13194493" y="1056017"/>
                            <a:pt x="13195299" y="1051961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2"/>
                            <a:pt x="13179588" y="4037"/>
                            <a:pt x="13175699" y="2431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37"/>
                            <a:pt x="12277" y="6332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currency_value_outside_current_list | cnt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&lt;none&gt;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SQL Check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y (CAM-006 - Top 100 rows outside current currency list):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901700"/>
            <wp:effectExtent l="0" t="0" r="0" b="0"/>
            <wp:wrapNone/>
            <wp:docPr id="316" name="Freeform 3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901700"/>
                    </a:xfrm>
                    <a:custGeom>
                      <a:rect l="l" t="t" r="r" b="b"/>
                      <a:pathLst>
                        <a:path w="13195301" h="1803400">
                          <a:moveTo>
                            <a:pt x="1" y="31750"/>
                          </a:moveTo>
                          <a:lnTo>
                            <a:pt x="1" y="1771650"/>
                          </a:lnTo>
                          <a:cubicBezTo>
                            <a:pt x="0" y="1775867"/>
                            <a:pt x="806" y="1779923"/>
                            <a:pt x="2417" y="1783811"/>
                          </a:cubicBezTo>
                          <a:cubicBezTo>
                            <a:pt x="4029" y="1787699"/>
                            <a:pt x="6323" y="1791135"/>
                            <a:pt x="9300" y="1794105"/>
                          </a:cubicBezTo>
                          <a:cubicBezTo>
                            <a:pt x="12277" y="1797088"/>
                            <a:pt x="15710" y="1799382"/>
                            <a:pt x="19600" y="1800994"/>
                          </a:cubicBezTo>
                          <a:cubicBezTo>
                            <a:pt x="23490" y="1802601"/>
                            <a:pt x="27540" y="1803400"/>
                            <a:pt x="31751" y="1803400"/>
                          </a:cubicBezTo>
                          <a:lnTo>
                            <a:pt x="13163551" y="1803400"/>
                          </a:lnTo>
                          <a:cubicBezTo>
                            <a:pt x="13167760" y="1803400"/>
                            <a:pt x="13171809" y="1802594"/>
                            <a:pt x="13175699" y="1800988"/>
                          </a:cubicBezTo>
                          <a:cubicBezTo>
                            <a:pt x="13179588" y="1799382"/>
                            <a:pt x="13183022" y="1797088"/>
                            <a:pt x="13186000" y="1794105"/>
                          </a:cubicBezTo>
                          <a:cubicBezTo>
                            <a:pt x="13188977" y="1791135"/>
                            <a:pt x="13191271" y="1787699"/>
                            <a:pt x="13192882" y="1783811"/>
                          </a:cubicBezTo>
                          <a:cubicBezTo>
                            <a:pt x="13194493" y="1779923"/>
                            <a:pt x="13195299" y="1775867"/>
                            <a:pt x="13195301" y="17716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44"/>
                            <a:pt x="13175699" y="2431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7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901700"/>
            <wp:effectExtent l="0" t="0" r="0" b="0"/>
            <wp:wrapNone/>
            <wp:docPr id="317" name="Freeform 3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901700"/>
                    </a:xfrm>
                    <a:custGeom>
                      <a:rect l="l" t="t" r="r" b="b"/>
                      <a:pathLst>
                        <a:path w="13195301" h="1803400">
                          <a:moveTo>
                            <a:pt x="1" y="31750"/>
                          </a:moveTo>
                          <a:lnTo>
                            <a:pt x="1" y="1771650"/>
                          </a:lnTo>
                          <a:cubicBezTo>
                            <a:pt x="0" y="1775867"/>
                            <a:pt x="806" y="1779923"/>
                            <a:pt x="2417" y="1783811"/>
                          </a:cubicBezTo>
                          <a:cubicBezTo>
                            <a:pt x="4029" y="1787699"/>
                            <a:pt x="6323" y="1791135"/>
                            <a:pt x="9300" y="1794105"/>
                          </a:cubicBezTo>
                          <a:cubicBezTo>
                            <a:pt x="12277" y="1797088"/>
                            <a:pt x="15710" y="1799382"/>
                            <a:pt x="19600" y="1800994"/>
                          </a:cubicBezTo>
                          <a:cubicBezTo>
                            <a:pt x="23490" y="1802601"/>
                            <a:pt x="27540" y="1803400"/>
                            <a:pt x="31751" y="1803400"/>
                          </a:cubicBezTo>
                          <a:lnTo>
                            <a:pt x="13163551" y="1803400"/>
                          </a:lnTo>
                          <a:cubicBezTo>
                            <a:pt x="13167760" y="1803400"/>
                            <a:pt x="13171809" y="1802594"/>
                            <a:pt x="13175699" y="1800988"/>
                          </a:cubicBezTo>
                          <a:cubicBezTo>
                            <a:pt x="13179588" y="1799382"/>
                            <a:pt x="13183022" y="1797088"/>
                            <a:pt x="13186000" y="1794105"/>
                          </a:cubicBezTo>
                          <a:cubicBezTo>
                            <a:pt x="13188977" y="1791135"/>
                            <a:pt x="13191271" y="1787699"/>
                            <a:pt x="13192882" y="1783811"/>
                          </a:cubicBezTo>
                          <a:cubicBezTo>
                            <a:pt x="13194493" y="1779923"/>
                            <a:pt x="13195299" y="1775867"/>
                            <a:pt x="13195301" y="17716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44"/>
                            <a:pt x="13175699" y="2431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TOP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[Id], [Name], [CurrencyIsoCode], [Status], [SystemModstamp]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-4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COALESCE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NULLIF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(LTRIM(RTRIM([CurrencyIsoCode])),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'&lt;NULL_OR_BLANK&gt;'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NOT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IN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(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'GBP'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'USD'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'EUR'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'CAD'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'AUD'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'SAR'</w:t>
      </w:r>
      <w:r>
        <w:rPr baseline="0" dirty="0">
          <w:rFonts w:ascii="Consolas" w:hAnsi="Consolas" w:eastAsia="Consolas" w:cs="Consolas"/>
          <w:color w:val="4D4D4C"/>
          <w:spacing w:val="-21"/>
          <w:sz w:val="14"/>
          <w:szCs w:val="14"/>
          <w:lang w:val="en-US" w:bidi="en-US"/>
        </w:rPr>
        <w:t>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ORDER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[SystemModstamp]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Reference Record (now allowed):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660400"/>
            <wp:effectExtent l="0" t="0" r="0" b="0"/>
            <wp:wrapNone/>
            <wp:docPr id="318" name="Freeform 3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660400"/>
                    </a:xfrm>
                    <a:custGeom>
                      <a:rect l="l" t="t" r="r" b="b"/>
                      <a:pathLst>
                        <a:path w="13195301" h="1320800">
                          <a:moveTo>
                            <a:pt x="1" y="31750"/>
                          </a:moveTo>
                          <a:lnTo>
                            <a:pt x="1" y="1289050"/>
                          </a:lnTo>
                          <a:cubicBezTo>
                            <a:pt x="0" y="1293273"/>
                            <a:pt x="806" y="1297323"/>
                            <a:pt x="2417" y="1301211"/>
                          </a:cubicBezTo>
                          <a:cubicBezTo>
                            <a:pt x="4029" y="1305099"/>
                            <a:pt x="6323" y="1308535"/>
                            <a:pt x="9300" y="1311505"/>
                          </a:cubicBezTo>
                          <a:cubicBezTo>
                            <a:pt x="12277" y="1314488"/>
                            <a:pt x="15710" y="1316782"/>
                            <a:pt x="19600" y="1318394"/>
                          </a:cubicBezTo>
                          <a:cubicBezTo>
                            <a:pt x="23490" y="1320001"/>
                            <a:pt x="27540" y="1320800"/>
                            <a:pt x="31751" y="1320800"/>
                          </a:cubicBezTo>
                          <a:lnTo>
                            <a:pt x="13163551" y="1320800"/>
                          </a:lnTo>
                          <a:cubicBezTo>
                            <a:pt x="13167760" y="1320800"/>
                            <a:pt x="13171809" y="1319994"/>
                            <a:pt x="13175699" y="1318388"/>
                          </a:cubicBezTo>
                          <a:cubicBezTo>
                            <a:pt x="13179588" y="1316782"/>
                            <a:pt x="13183022" y="1314488"/>
                            <a:pt x="13186000" y="1311505"/>
                          </a:cubicBezTo>
                          <a:cubicBezTo>
                            <a:pt x="13188977" y="1308535"/>
                            <a:pt x="13191271" y="1305099"/>
                            <a:pt x="13192882" y="1301211"/>
                          </a:cubicBezTo>
                          <a:cubicBezTo>
                            <a:pt x="13194493" y="1297323"/>
                            <a:pt x="13195299" y="1293273"/>
                            <a:pt x="13195301" y="1289050"/>
                          </a:cubicBezTo>
                          <a:lnTo>
                            <a:pt x="13195301" y="31750"/>
                          </a:lnTo>
                          <a:cubicBezTo>
                            <a:pt x="13195299" y="27540"/>
                            <a:pt x="13194493" y="23491"/>
                            <a:pt x="13192882" y="19602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44"/>
                            <a:pt x="13175699" y="2431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0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1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660400"/>
            <wp:effectExtent l="0" t="0" r="0" b="0"/>
            <wp:wrapNone/>
            <wp:docPr id="319" name="Freeform 3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660400"/>
                    </a:xfrm>
                    <a:custGeom>
                      <a:rect l="l" t="t" r="r" b="b"/>
                      <a:pathLst>
                        <a:path w="13195301" h="1320800">
                          <a:moveTo>
                            <a:pt x="1" y="31750"/>
                          </a:moveTo>
                          <a:lnTo>
                            <a:pt x="1" y="1289050"/>
                          </a:lnTo>
                          <a:cubicBezTo>
                            <a:pt x="0" y="1293273"/>
                            <a:pt x="806" y="1297323"/>
                            <a:pt x="2417" y="1301211"/>
                          </a:cubicBezTo>
                          <a:cubicBezTo>
                            <a:pt x="4029" y="1305099"/>
                            <a:pt x="6323" y="1308535"/>
                            <a:pt x="9300" y="1311505"/>
                          </a:cubicBezTo>
                          <a:cubicBezTo>
                            <a:pt x="12277" y="1314488"/>
                            <a:pt x="15710" y="1316782"/>
                            <a:pt x="19600" y="1318394"/>
                          </a:cubicBezTo>
                          <a:cubicBezTo>
                            <a:pt x="23490" y="1320001"/>
                            <a:pt x="27540" y="1320800"/>
                            <a:pt x="31751" y="1320800"/>
                          </a:cubicBezTo>
                          <a:lnTo>
                            <a:pt x="13163551" y="1320800"/>
                          </a:lnTo>
                          <a:cubicBezTo>
                            <a:pt x="13167760" y="1320800"/>
                            <a:pt x="13171809" y="1319994"/>
                            <a:pt x="13175699" y="1318388"/>
                          </a:cubicBezTo>
                          <a:cubicBezTo>
                            <a:pt x="13179588" y="1316782"/>
                            <a:pt x="13183022" y="1314488"/>
                            <a:pt x="13186000" y="1311505"/>
                          </a:cubicBezTo>
                          <a:cubicBezTo>
                            <a:pt x="13188977" y="1308535"/>
                            <a:pt x="13191271" y="1305099"/>
                            <a:pt x="13192882" y="1301211"/>
                          </a:cubicBezTo>
                          <a:cubicBezTo>
                            <a:pt x="13194493" y="1297323"/>
                            <a:pt x="13195299" y="1293273"/>
                            <a:pt x="13195301" y="1289050"/>
                          </a:cubicBezTo>
                          <a:lnTo>
                            <a:pt x="13195301" y="31750"/>
                          </a:lnTo>
                          <a:cubicBezTo>
                            <a:pt x="13195299" y="27540"/>
                            <a:pt x="13194493" y="23491"/>
                            <a:pt x="13192882" y="19602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44"/>
                            <a:pt x="13175699" y="2431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0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 ID: 701N200000U2IkLIAV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Currency Found: SAR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Current Controlled List: GBP, USD, EUR, CAD, AUD, SAR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Stakeholder question: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These are the distinct Currency values in the data — please confirm the valid/canonical set.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4" behindDoc="0" locked="0" layoutInCell="1" allowOverlap="1">
            <wp:simplePos x="0" y="0"/>
            <wp:positionH relativeFrom="page">
              <wp:posOffset>479424</wp:posOffset>
            </wp:positionH>
            <wp:positionV relativeFrom="paragraph">
              <wp:posOffset>117221</wp:posOffset>
            </wp:positionV>
            <wp:extent cx="6604000" cy="12700"/>
            <wp:effectExtent l="0" t="0" r="0" b="0"/>
            <wp:wrapNone/>
            <wp:docPr id="320" name="Freeform 3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7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CAM-008: Amount Won Exceeds Amount All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⚠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 Reconciliation Condition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Rule: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AmountWon must be &lt;= AmountAll (can't win more than available)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Execution Result: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18" w:after="1" w:line="190" w:lineRule="exact"/>
        <w:ind w:left="475" w:right="7736" w:firstLine="0"/>
        <w:jc w:val="both"/>
      </w:pPr>
      <w:r>
        <w:drawing>
          <wp:anchor simplePos="0" relativeHeight="251658257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660400"/>
            <wp:effectExtent l="0" t="0" r="0" b="0"/>
            <wp:wrapNone/>
            <wp:docPr id="321" name="Freeform 3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660400"/>
                    </a:xfrm>
                    <a:custGeom>
                      <a:rect l="l" t="t" r="r" b="b"/>
                      <a:pathLst>
                        <a:path w="13195301" h="1320800">
                          <a:moveTo>
                            <a:pt x="1" y="31750"/>
                          </a:moveTo>
                          <a:lnTo>
                            <a:pt x="1" y="1289050"/>
                          </a:lnTo>
                          <a:cubicBezTo>
                            <a:pt x="0" y="1293261"/>
                            <a:pt x="806" y="1297317"/>
                            <a:pt x="2417" y="1301205"/>
                          </a:cubicBezTo>
                          <a:cubicBezTo>
                            <a:pt x="4029" y="1305093"/>
                            <a:pt x="6323" y="1308528"/>
                            <a:pt x="9300" y="1311505"/>
                          </a:cubicBezTo>
                          <a:cubicBezTo>
                            <a:pt x="12277" y="1314488"/>
                            <a:pt x="15710" y="1316782"/>
                            <a:pt x="19600" y="1318394"/>
                          </a:cubicBezTo>
                          <a:cubicBezTo>
                            <a:pt x="23490" y="1320001"/>
                            <a:pt x="27540" y="1320800"/>
                            <a:pt x="31751" y="1320800"/>
                          </a:cubicBezTo>
                          <a:lnTo>
                            <a:pt x="13163551" y="1320800"/>
                          </a:lnTo>
                          <a:cubicBezTo>
                            <a:pt x="13167760" y="1320800"/>
                            <a:pt x="13171809" y="1320001"/>
                            <a:pt x="13175699" y="1318394"/>
                          </a:cubicBezTo>
                          <a:cubicBezTo>
                            <a:pt x="13179588" y="1316782"/>
                            <a:pt x="13183022" y="1314488"/>
                            <a:pt x="13186000" y="1311505"/>
                          </a:cubicBezTo>
                          <a:cubicBezTo>
                            <a:pt x="13188977" y="1308528"/>
                            <a:pt x="13191271" y="1305093"/>
                            <a:pt x="13192882" y="1301205"/>
                          </a:cubicBezTo>
                          <a:cubicBezTo>
                            <a:pt x="13194493" y="1297317"/>
                            <a:pt x="13195299" y="1293261"/>
                            <a:pt x="13195301" y="12890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32"/>
                            <a:pt x="13179588" y="4037"/>
                            <a:pt x="13175699" y="2431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7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8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660400"/>
            <wp:effectExtent l="0" t="0" r="0" b="0"/>
            <wp:wrapNone/>
            <wp:docPr id="322" name="Freeform 3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660400"/>
                    </a:xfrm>
                    <a:custGeom>
                      <a:rect l="l" t="t" r="r" b="b"/>
                      <a:pathLst>
                        <a:path w="13195301" h="1320800">
                          <a:moveTo>
                            <a:pt x="1" y="31750"/>
                          </a:moveTo>
                          <a:lnTo>
                            <a:pt x="1" y="1289050"/>
                          </a:lnTo>
                          <a:cubicBezTo>
                            <a:pt x="0" y="1293261"/>
                            <a:pt x="806" y="1297317"/>
                            <a:pt x="2417" y="1301205"/>
                          </a:cubicBezTo>
                          <a:cubicBezTo>
                            <a:pt x="4029" y="1305093"/>
                            <a:pt x="6323" y="1308528"/>
                            <a:pt x="9300" y="1311505"/>
                          </a:cubicBezTo>
                          <a:cubicBezTo>
                            <a:pt x="12277" y="1314488"/>
                            <a:pt x="15710" y="1316782"/>
                            <a:pt x="19600" y="1318394"/>
                          </a:cubicBezTo>
                          <a:cubicBezTo>
                            <a:pt x="23490" y="1320001"/>
                            <a:pt x="27540" y="1320800"/>
                            <a:pt x="31751" y="1320800"/>
                          </a:cubicBezTo>
                          <a:lnTo>
                            <a:pt x="13163551" y="1320800"/>
                          </a:lnTo>
                          <a:cubicBezTo>
                            <a:pt x="13167760" y="1320800"/>
                            <a:pt x="13171809" y="1320001"/>
                            <a:pt x="13175699" y="1318394"/>
                          </a:cubicBezTo>
                          <a:cubicBezTo>
                            <a:pt x="13179588" y="1316782"/>
                            <a:pt x="13183022" y="1314488"/>
                            <a:pt x="13186000" y="1311505"/>
                          </a:cubicBezTo>
                          <a:cubicBezTo>
                            <a:pt x="13188977" y="1308528"/>
                            <a:pt x="13191271" y="1305093"/>
                            <a:pt x="13192882" y="1301205"/>
                          </a:cubicBezTo>
                          <a:cubicBezTo>
                            <a:pt x="13194493" y="1297317"/>
                            <a:pt x="13195299" y="1293261"/>
                            <a:pt x="13195301" y="12890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85"/>
                            <a:pt x="13186000" y="9302"/>
                          </a:cubicBezTo>
                          <a:cubicBezTo>
                            <a:pt x="13183022" y="6332"/>
                            <a:pt x="13179588" y="4037"/>
                            <a:pt x="13175699" y="2431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7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Rule Matches Found: 23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Affected Campaigns: 23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Severity: 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What This Means: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635" w:right="0" w:firstLine="0"/>
      </w:pPr>
      <w:r>
        <w:drawing>
          <wp:anchor simplePos="0" relativeHeight="251658451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152446</wp:posOffset>
            </wp:positionV>
            <wp:extent cx="31750" cy="31750"/>
            <wp:effectExtent l="0" t="0" r="0" b="0"/>
            <wp:wrapNone/>
            <wp:docPr id="323" name="Freeform 3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15"/>
                          </a:cubicBezTo>
                          <a:cubicBezTo>
                            <a:pt x="59472" y="15727"/>
                            <a:pt x="57178" y="12285"/>
                            <a:pt x="54201" y="9302"/>
                          </a:cubicBezTo>
                          <a:cubicBezTo>
                            <a:pt x="51224" y="6332"/>
                            <a:pt x="47790" y="4037"/>
                            <a:pt x="43901" y="2425"/>
                          </a:cubicBezTo>
                          <a:cubicBezTo>
                            <a:pt x="40011" y="813"/>
                            <a:pt x="35961" y="7"/>
                            <a:pt x="31751" y="0"/>
                          </a:cubicBez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7"/>
                            <a:pt x="12277" y="6332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ubicBezTo>
                            <a:pt x="0" y="35961"/>
                            <a:pt x="806" y="40017"/>
                            <a:pt x="2417" y="43905"/>
                          </a:cubicBezTo>
                          <a:cubicBezTo>
                            <a:pt x="4029" y="47799"/>
                            <a:pt x="6323" y="51235"/>
                            <a:pt x="9300" y="54205"/>
                          </a:cubicBezTo>
                          <a:cubicBezTo>
                            <a:pt x="12277" y="57182"/>
                            <a:pt x="15710" y="59476"/>
                            <a:pt x="19600" y="61088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88"/>
                          </a:cubicBezTo>
                          <a:cubicBezTo>
                            <a:pt x="47790" y="59476"/>
                            <a:pt x="51224" y="57182"/>
                            <a:pt x="54201" y="54205"/>
                          </a:cubicBezTo>
                          <a:cubicBezTo>
                            <a:pt x="57178" y="51235"/>
                            <a:pt x="59472" y="47799"/>
                            <a:pt x="61084" y="43911"/>
                          </a:cubicBezTo>
                          <a:cubicBezTo>
                            <a:pt x="62695" y="40017"/>
                            <a:pt x="63500" y="35961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23 campaigns show AmountWon &gt; AmountAll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635" w:right="0" w:firstLine="0"/>
      </w:pPr>
      <w:r>
        <w:drawing>
          <wp:anchor simplePos="0" relativeHeight="251658458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57196</wp:posOffset>
            </wp:positionV>
            <wp:extent cx="31750" cy="31750"/>
            <wp:effectExtent l="0" t="0" r="0" b="0"/>
            <wp:wrapNone/>
            <wp:docPr id="324" name="Freeform 3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497"/>
                            <a:pt x="61084" y="19609"/>
                          </a:cubicBezTo>
                          <a:cubicBezTo>
                            <a:pt x="59472" y="15720"/>
                            <a:pt x="57178" y="12285"/>
                            <a:pt x="54201" y="9302"/>
                          </a:cubicBezTo>
                          <a:cubicBezTo>
                            <a:pt x="51224" y="6326"/>
                            <a:pt x="47790" y="4031"/>
                            <a:pt x="43901" y="2425"/>
                          </a:cubicBezTo>
                          <a:cubicBezTo>
                            <a:pt x="40011" y="807"/>
                            <a:pt x="35961" y="0"/>
                            <a:pt x="31751" y="0"/>
                          </a:cubicBezTo>
                          <a:cubicBezTo>
                            <a:pt x="27540" y="0"/>
                            <a:pt x="23490" y="807"/>
                            <a:pt x="19600" y="2419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5"/>
                            <a:pt x="4029" y="15720"/>
                            <a:pt x="2417" y="19615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1"/>
                          </a:cubicBezTo>
                          <a:cubicBezTo>
                            <a:pt x="4029" y="47799"/>
                            <a:pt x="6323" y="51235"/>
                            <a:pt x="9300" y="54205"/>
                          </a:cubicBezTo>
                          <a:cubicBezTo>
                            <a:pt x="12277" y="57188"/>
                            <a:pt x="15710" y="59482"/>
                            <a:pt x="19600" y="61088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88"/>
                          </a:cubicBezTo>
                          <a:cubicBezTo>
                            <a:pt x="47790" y="59482"/>
                            <a:pt x="51224" y="57188"/>
                            <a:pt x="54201" y="54205"/>
                          </a:cubicBezTo>
                          <a:cubicBezTo>
                            <a:pt x="57178" y="51235"/>
                            <a:pt x="59472" y="47799"/>
                            <a:pt x="61084" y="43911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Engineering interpretation: in these rows,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AmountWonOpportunities - AmountAllOpportunities &gt; 0</w:t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CAM-008 Numeric Diagnostics: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321"/>
          <w:tab w:val="left" w:pos="2784"/>
          <w:tab w:val="left" w:pos="4169"/>
        </w:tabs>
        <w:spacing w:before="118" w:after="1" w:line="190" w:lineRule="exact"/>
        <w:ind w:left="475" w:right="4195" w:firstLine="0"/>
      </w:pPr>
      <w:r>
        <w:drawing>
          <wp:anchor simplePos="0" relativeHeight="251658261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539750"/>
            <wp:effectExtent l="0" t="0" r="0" b="0"/>
            <wp:wrapNone/>
            <wp:docPr id="325" name="Freeform 3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73"/>
                            <a:pt x="806" y="1056023"/>
                            <a:pt x="2417" y="1059911"/>
                          </a:cubicBezTo>
                          <a:cubicBezTo>
                            <a:pt x="4029" y="1063799"/>
                            <a:pt x="6323" y="1067235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94"/>
                          </a:cubicBezTo>
                          <a:cubicBezTo>
                            <a:pt x="23490" y="1078701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35"/>
                            <a:pt x="13191271" y="1063799"/>
                            <a:pt x="13192882" y="1059911"/>
                          </a:cubicBezTo>
                          <a:cubicBezTo>
                            <a:pt x="13194493" y="1056023"/>
                            <a:pt x="13195299" y="1051973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50"/>
                            <a:pt x="13175699" y="2431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50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539750"/>
            <wp:effectExtent l="0" t="0" r="0" b="0"/>
            <wp:wrapNone/>
            <wp:docPr id="326" name="Freeform 3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73"/>
                            <a:pt x="806" y="1056023"/>
                            <a:pt x="2417" y="1059911"/>
                          </a:cubicBezTo>
                          <a:cubicBezTo>
                            <a:pt x="4029" y="1063799"/>
                            <a:pt x="6323" y="1067235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94"/>
                          </a:cubicBezTo>
                          <a:cubicBezTo>
                            <a:pt x="23490" y="1078701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35"/>
                            <a:pt x="13191271" y="1063799"/>
                            <a:pt x="13192882" y="1059911"/>
                          </a:cubicBezTo>
                          <a:cubicBezTo>
                            <a:pt x="13194493" y="1056023"/>
                            <a:pt x="13195299" y="1051973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50"/>
                            <a:pt x="13175699" y="2431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50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cam008_rows | parse_issue_rows | won_gt_all_rows | negative_all_rows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23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0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23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244"/>
          <w:tab w:val="left" w:pos="2091"/>
        </w:tabs>
        <w:spacing w:before="72" w:after="1" w:line="190" w:lineRule="exact"/>
        <w:ind w:left="475" w:right="6043" w:firstLine="0"/>
      </w:pPr>
      <w:r>
        <w:drawing>
          <wp:anchor simplePos="0" relativeHeight="251658265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-97289</wp:posOffset>
            </wp:positionV>
            <wp:extent cx="6597650" cy="539750"/>
            <wp:effectExtent l="0" t="0" r="0" b="0"/>
            <wp:wrapNone/>
            <wp:docPr id="327" name="Freeform 3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7"/>
                            <a:pt x="806" y="1056023"/>
                            <a:pt x="2417" y="1059911"/>
                          </a:cubicBezTo>
                          <a:cubicBezTo>
                            <a:pt x="4029" y="1063799"/>
                            <a:pt x="6323" y="1067235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88"/>
                          </a:cubicBezTo>
                          <a:cubicBezTo>
                            <a:pt x="23490" y="1078694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35"/>
                            <a:pt x="13191271" y="1063805"/>
                            <a:pt x="13192882" y="1059917"/>
                          </a:cubicBezTo>
                          <a:cubicBezTo>
                            <a:pt x="13194493" y="1056023"/>
                            <a:pt x="13195299" y="1051967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52"/>
                            <a:pt x="13194493" y="23503"/>
                            <a:pt x="13192882" y="19615"/>
                          </a:cubicBezTo>
                          <a:cubicBezTo>
                            <a:pt x="13191271" y="15727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44"/>
                            <a:pt x="13175699" y="2425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7"/>
                            <a:pt x="2417" y="19615"/>
                          </a:cubicBezTo>
                          <a:cubicBezTo>
                            <a:pt x="806" y="23503"/>
                            <a:pt x="0" y="27552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6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-97289</wp:posOffset>
            </wp:positionV>
            <wp:extent cx="6597650" cy="539750"/>
            <wp:effectExtent l="0" t="0" r="0" b="0"/>
            <wp:wrapNone/>
            <wp:docPr id="328" name="Freeform 3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539750"/>
                    </a:xfrm>
                    <a:custGeom>
                      <a:rect l="l" t="t" r="r" b="b"/>
                      <a:pathLst>
                        <a:path w="13195301" h="1079500">
                          <a:moveTo>
                            <a:pt x="1" y="31750"/>
                          </a:moveTo>
                          <a:lnTo>
                            <a:pt x="1" y="1047750"/>
                          </a:lnTo>
                          <a:cubicBezTo>
                            <a:pt x="0" y="1051967"/>
                            <a:pt x="806" y="1056023"/>
                            <a:pt x="2417" y="1059911"/>
                          </a:cubicBezTo>
                          <a:cubicBezTo>
                            <a:pt x="4029" y="1063799"/>
                            <a:pt x="6323" y="1067235"/>
                            <a:pt x="9300" y="1070205"/>
                          </a:cubicBezTo>
                          <a:cubicBezTo>
                            <a:pt x="12277" y="1073188"/>
                            <a:pt x="15710" y="1075482"/>
                            <a:pt x="19600" y="1077088"/>
                          </a:cubicBezTo>
                          <a:cubicBezTo>
                            <a:pt x="23490" y="1078694"/>
                            <a:pt x="27540" y="1079500"/>
                            <a:pt x="31751" y="1079500"/>
                          </a:cubicBezTo>
                          <a:lnTo>
                            <a:pt x="13163551" y="1079500"/>
                          </a:lnTo>
                          <a:cubicBezTo>
                            <a:pt x="13167760" y="1079500"/>
                            <a:pt x="13171809" y="1078694"/>
                            <a:pt x="13175699" y="1077088"/>
                          </a:cubicBezTo>
                          <a:cubicBezTo>
                            <a:pt x="13179588" y="1075482"/>
                            <a:pt x="13183022" y="1073188"/>
                            <a:pt x="13186000" y="1070205"/>
                          </a:cubicBezTo>
                          <a:cubicBezTo>
                            <a:pt x="13188977" y="1067235"/>
                            <a:pt x="13191271" y="1063805"/>
                            <a:pt x="13192882" y="1059917"/>
                          </a:cubicBezTo>
                          <a:cubicBezTo>
                            <a:pt x="13194493" y="1056023"/>
                            <a:pt x="13195299" y="1051967"/>
                            <a:pt x="13195301" y="1047750"/>
                          </a:cubicBezTo>
                          <a:lnTo>
                            <a:pt x="13195301" y="31750"/>
                          </a:lnTo>
                          <a:cubicBezTo>
                            <a:pt x="13195299" y="27552"/>
                            <a:pt x="13194493" y="23503"/>
                            <a:pt x="13192882" y="19615"/>
                          </a:cubicBezTo>
                          <a:cubicBezTo>
                            <a:pt x="13191271" y="15727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44"/>
                            <a:pt x="13175699" y="2425"/>
                          </a:cubicBezTo>
                          <a:cubicBezTo>
                            <a:pt x="13171809" y="813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7"/>
                            <a:pt x="2417" y="19615"/>
                          </a:cubicBezTo>
                          <a:cubicBezTo>
                            <a:pt x="806" y="23503"/>
                            <a:pt x="0" y="27552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issue_rows | min_diff | max_diff | avg_diff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23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27.00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| 5000.00</w:t>
      </w:r>
      <w:r>
        <w:rPr baseline="0" dirty="0">
          <w:rFonts w:ascii="Consolas" w:hAnsi="Consolas" w:eastAsia="Consolas" w:cs="Consolas"/>
          <w:color w:val="4D4D4C"/>
          <w:spacing w:val="76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4D4D4C"/>
          <w:spacing w:val="-2"/>
          <w:sz w:val="14"/>
          <w:szCs w:val="14"/>
          <w:lang w:val="en-US" w:bidi="en-US"/>
        </w:rPr>
        <w:t>| 533.719130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Where: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9" w:after="0" w:line="220" w:lineRule="exact"/>
        <w:ind w:left="635" w:right="803" w:firstLine="0"/>
      </w:pPr>
      <w:r>
        <w:drawing>
          <wp:anchor simplePos="0" relativeHeight="251658485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161156</wp:posOffset>
            </wp:positionV>
            <wp:extent cx="31750" cy="31750"/>
            <wp:effectExtent l="0" t="0" r="0" b="0"/>
            <wp:wrapNone/>
            <wp:docPr id="329" name="Freeform 3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497"/>
                            <a:pt x="61084" y="19609"/>
                          </a:cubicBezTo>
                          <a:cubicBezTo>
                            <a:pt x="59472" y="15720"/>
                            <a:pt x="57178" y="12285"/>
                            <a:pt x="54201" y="9302"/>
                          </a:cubicBezTo>
                          <a:cubicBezTo>
                            <a:pt x="51224" y="6326"/>
                            <a:pt x="47790" y="4037"/>
                            <a:pt x="43901" y="2431"/>
                          </a:cubicBezTo>
                          <a:cubicBezTo>
                            <a:pt x="40011" y="813"/>
                            <a:pt x="35961" y="7"/>
                            <a:pt x="31751" y="0"/>
                          </a:cubicBezTo>
                          <a:cubicBezTo>
                            <a:pt x="27540" y="7"/>
                            <a:pt x="23490" y="813"/>
                            <a:pt x="19600" y="2425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85"/>
                            <a:pt x="4029" y="15714"/>
                            <a:pt x="2417" y="19602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1"/>
                          </a:cubicBezTo>
                          <a:cubicBezTo>
                            <a:pt x="4029" y="47799"/>
                            <a:pt x="6323" y="51235"/>
                            <a:pt x="9300" y="54205"/>
                          </a:cubicBezTo>
                          <a:cubicBezTo>
                            <a:pt x="12277" y="57188"/>
                            <a:pt x="15710" y="59482"/>
                            <a:pt x="19600" y="61094"/>
                          </a:cubicBezTo>
                          <a:cubicBezTo>
                            <a:pt x="23490" y="62701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88"/>
                          </a:cubicBezTo>
                          <a:cubicBezTo>
                            <a:pt x="47790" y="59482"/>
                            <a:pt x="51224" y="57188"/>
                            <a:pt x="54201" y="54205"/>
                          </a:cubicBezTo>
                          <a:cubicBezTo>
                            <a:pt x="57178" y="51235"/>
                            <a:pt x="59472" y="47799"/>
                            <a:pt x="61084" y="43911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C9AE75"/>
          <w:spacing w:val="-1"/>
          <w:sz w:val="14"/>
          <w:szCs w:val="14"/>
          <w:lang w:val="en-US" w:bidi="en-US"/>
        </w:rPr>
        <w:t>diff = TRY_CONVERT(decimal(18,2), AmountWonOpportunities) - TRY_CONVERT(decimal(18,2), AmountAllOpportunities)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drawing>
          <wp:anchor simplePos="0" relativeHeight="251658491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74976</wp:posOffset>
            </wp:positionV>
            <wp:extent cx="31750" cy="31750"/>
            <wp:effectExtent l="0" t="0" r="0" b="0"/>
            <wp:wrapNone/>
            <wp:docPr id="330" name="Freeform 3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497"/>
                            <a:pt x="61084" y="19609"/>
                          </a:cubicBezTo>
                          <a:cubicBezTo>
                            <a:pt x="59472" y="15720"/>
                            <a:pt x="57178" y="12291"/>
                            <a:pt x="54201" y="9308"/>
                          </a:cubicBezTo>
                          <a:cubicBezTo>
                            <a:pt x="51224" y="6338"/>
                            <a:pt x="47790" y="4044"/>
                            <a:pt x="43901" y="2431"/>
                          </a:cubicBezTo>
                          <a:cubicBezTo>
                            <a:pt x="40011" y="819"/>
                            <a:pt x="35961" y="7"/>
                            <a:pt x="31751" y="0"/>
                          </a:cubicBezTo>
                          <a:cubicBezTo>
                            <a:pt x="27540" y="7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0"/>
                            <a:pt x="2417" y="19609"/>
                          </a:cubicBezTo>
                          <a:cubicBezTo>
                            <a:pt x="806" y="23497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1"/>
                          </a:cubicBezTo>
                          <a:cubicBezTo>
                            <a:pt x="4029" y="47805"/>
                            <a:pt x="6323" y="51241"/>
                            <a:pt x="9300" y="54211"/>
                          </a:cubicBezTo>
                          <a:cubicBezTo>
                            <a:pt x="12277" y="57188"/>
                            <a:pt x="15710" y="59482"/>
                            <a:pt x="19600" y="61094"/>
                          </a:cubicBezTo>
                          <a:cubicBezTo>
                            <a:pt x="23490" y="62701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1"/>
                            <a:pt x="43901" y="61101"/>
                          </a:cubicBezTo>
                          <a:cubicBezTo>
                            <a:pt x="47790" y="59482"/>
                            <a:pt x="51224" y="57188"/>
                            <a:pt x="54201" y="54211"/>
                          </a:cubicBezTo>
                          <a:cubicBezTo>
                            <a:pt x="57178" y="51241"/>
                            <a:pt x="59472" y="47805"/>
                            <a:pt x="61084" y="43911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negative_all_rows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means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AmountAllOpportunities &lt; 0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within CAM-008 rows.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SQL Check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y (CAM-008 - Top 100 reconciliation rows):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TOP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>
        <w:drawing>
          <wp:anchor simplePos="0" relativeHeight="251658269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-264294</wp:posOffset>
            </wp:positionV>
            <wp:extent cx="6597650" cy="1504950"/>
            <wp:effectExtent l="0" t="0" r="0" b="0"/>
            <wp:wrapNone/>
            <wp:docPr id="331" name="Freeform 3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504950"/>
                    </a:xfrm>
                    <a:custGeom>
                      <a:rect l="l" t="t" r="r" b="b"/>
                      <a:pathLst>
                        <a:path w="13195301" h="3009900">
                          <a:moveTo>
                            <a:pt x="1" y="31750"/>
                          </a:moveTo>
                          <a:lnTo>
                            <a:pt x="1" y="2978150"/>
                          </a:lnTo>
                          <a:cubicBezTo>
                            <a:pt x="0" y="2982367"/>
                            <a:pt x="806" y="2986423"/>
                            <a:pt x="2417" y="2990311"/>
                          </a:cubicBezTo>
                          <a:cubicBezTo>
                            <a:pt x="4029" y="2994199"/>
                            <a:pt x="6323" y="2997635"/>
                            <a:pt x="9300" y="3000605"/>
                          </a:cubicBezTo>
                          <a:cubicBezTo>
                            <a:pt x="12277" y="3003588"/>
                            <a:pt x="15710" y="3005882"/>
                            <a:pt x="19600" y="3007488"/>
                          </a:cubicBezTo>
                          <a:cubicBezTo>
                            <a:pt x="23490" y="3009094"/>
                            <a:pt x="27540" y="3009900"/>
                            <a:pt x="31751" y="3009900"/>
                          </a:cubicBezTo>
                          <a:lnTo>
                            <a:pt x="13163551" y="3009900"/>
                          </a:lnTo>
                          <a:cubicBezTo>
                            <a:pt x="13167760" y="3009900"/>
                            <a:pt x="13171809" y="3009094"/>
                            <a:pt x="13175699" y="3007488"/>
                          </a:cubicBezTo>
                          <a:cubicBezTo>
                            <a:pt x="13179588" y="3005882"/>
                            <a:pt x="13183022" y="3003588"/>
                            <a:pt x="13186000" y="3000605"/>
                          </a:cubicBezTo>
                          <a:cubicBezTo>
                            <a:pt x="13188977" y="2997635"/>
                            <a:pt x="13191271" y="2994199"/>
                            <a:pt x="13192882" y="2990311"/>
                          </a:cubicBezTo>
                          <a:cubicBezTo>
                            <a:pt x="13194493" y="2986423"/>
                            <a:pt x="13195299" y="2982367"/>
                            <a:pt x="13195301" y="29781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44"/>
                            <a:pt x="13175699" y="2425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25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7"/>
                            <a:pt x="2417" y="19615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70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-264294</wp:posOffset>
            </wp:positionV>
            <wp:extent cx="6597650" cy="1504950"/>
            <wp:effectExtent l="0" t="0" r="0" b="0"/>
            <wp:wrapNone/>
            <wp:docPr id="332" name="Freeform 3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504950"/>
                    </a:xfrm>
                    <a:custGeom>
                      <a:rect l="l" t="t" r="r" b="b"/>
                      <a:pathLst>
                        <a:path w="13195301" h="3009900">
                          <a:moveTo>
                            <a:pt x="1" y="31750"/>
                          </a:moveTo>
                          <a:lnTo>
                            <a:pt x="1" y="2978150"/>
                          </a:lnTo>
                          <a:cubicBezTo>
                            <a:pt x="0" y="2982367"/>
                            <a:pt x="806" y="2986423"/>
                            <a:pt x="2417" y="2990311"/>
                          </a:cubicBezTo>
                          <a:cubicBezTo>
                            <a:pt x="4029" y="2994199"/>
                            <a:pt x="6323" y="2997635"/>
                            <a:pt x="9300" y="3000605"/>
                          </a:cubicBezTo>
                          <a:cubicBezTo>
                            <a:pt x="12277" y="3003588"/>
                            <a:pt x="15710" y="3005882"/>
                            <a:pt x="19600" y="3007488"/>
                          </a:cubicBezTo>
                          <a:cubicBezTo>
                            <a:pt x="23490" y="3009094"/>
                            <a:pt x="27540" y="3009900"/>
                            <a:pt x="31751" y="3009900"/>
                          </a:cubicBezTo>
                          <a:lnTo>
                            <a:pt x="13163551" y="3009900"/>
                          </a:lnTo>
                          <a:cubicBezTo>
                            <a:pt x="13167760" y="3009900"/>
                            <a:pt x="13171809" y="3009094"/>
                            <a:pt x="13175699" y="3007488"/>
                          </a:cubicBezTo>
                          <a:cubicBezTo>
                            <a:pt x="13179588" y="3005882"/>
                            <a:pt x="13183022" y="3003588"/>
                            <a:pt x="13186000" y="3000605"/>
                          </a:cubicBezTo>
                          <a:cubicBezTo>
                            <a:pt x="13188977" y="2997635"/>
                            <a:pt x="13191271" y="2994199"/>
                            <a:pt x="13192882" y="2990311"/>
                          </a:cubicBezTo>
                          <a:cubicBezTo>
                            <a:pt x="13194493" y="2986423"/>
                            <a:pt x="13195299" y="2982367"/>
                            <a:pt x="13195301" y="29781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7"/>
                            <a:pt x="13192882" y="19609"/>
                          </a:cubicBezTo>
                          <a:cubicBezTo>
                            <a:pt x="13191271" y="15720"/>
                            <a:pt x="13188977" y="12291"/>
                            <a:pt x="13186000" y="9308"/>
                          </a:cubicBezTo>
                          <a:cubicBezTo>
                            <a:pt x="13183022" y="6338"/>
                            <a:pt x="13179588" y="4044"/>
                            <a:pt x="13175699" y="2425"/>
                          </a:cubicBezTo>
                          <a:cubicBezTo>
                            <a:pt x="13171809" y="819"/>
                            <a:pt x="13167760" y="7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7"/>
                            <a:pt x="23490" y="819"/>
                            <a:pt x="19600" y="2425"/>
                          </a:cubicBezTo>
                          <a:cubicBezTo>
                            <a:pt x="15710" y="4044"/>
                            <a:pt x="12277" y="6338"/>
                            <a:pt x="9300" y="9308"/>
                          </a:cubicBezTo>
                          <a:cubicBezTo>
                            <a:pt x="6323" y="12291"/>
                            <a:pt x="4029" y="15727"/>
                            <a:pt x="2417" y="19615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[Id], [Name], [Status],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730" w:firstLine="0"/>
        <w:jc w:val="both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TRY_CONVERT(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DECIMAL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18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2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[AmountWonOpportunities])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amount_won,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TRY_CONVERT(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DECIMAL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18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2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[AmountAllOpportunities])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amount_all,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TRY_CONVERT(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DECIMAL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18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2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[AmountWonOpportunities]) - TRY_CONVERT(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DECIMAL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18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2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[AmountAllOpportunities])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diff_won_minus_all,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[SystemModstamp]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73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TRY_CONVERT(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DECIMAL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18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2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), [AmountWonOpportunities]) &gt; TRY_CONVERT(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DECIMAL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18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2</w:t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), [AmountAllOpportunities])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ORDER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diff_won_minus_all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[SystemModstamp]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Sample Rule Matches (Actual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y Output - Top 5):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16" w:after="4" w:line="150" w:lineRule="exact"/>
        <w:ind w:left="5276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5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10004" w:space="157"/>
            <w:col w:w="730" w:space="0"/>
          </w:cols>
          <w:docGrid w:linePitch="360"/>
        </w:sectPr>
        <w:spacing w:before="159" w:after="4" w:line="15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tabs>
          <w:tab w:val="left" w:pos="10141"/>
        </w:tabs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	</w:t>
      </w:r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1"/>
          <w:sz w:val="14"/>
          <w:szCs w:val="14"/>
          <w:lang w:val="en-US" w:bidi="en-US"/>
        </w:rPr>
        <w:t>Id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335" w:right="0" w:firstLine="0"/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1079500" cy="6350"/>
            <wp:effectExtent l="0" t="0" r="0" b="0"/>
            <wp:wrapNone/>
            <wp:docPr id="333" name="Freeform 3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701N200000yxVyMIAU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4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34" name="Freeform 3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7014J000000UOByQAO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5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35" name="Freeform 3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701N200000s</w:t>
      </w:r>
      <w:r>
        <w:rPr baseline="0" dirty="0">
          <w:rFonts w:ascii="Segoe UI" w:hAnsi="Segoe UI" w:eastAsia="Segoe UI" w:cs="Segoe UI"/>
          <w:color w:val="000000"/>
          <w:spacing w:val="4"/>
          <w:sz w:val="14"/>
          <w:szCs w:val="14"/>
          <w:lang w:val="en-US" w:bidi="en-US"/>
        </w:rPr>
        <w:t>L</w:t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AdDIAW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36" name="Freeform 3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7014J000000UeWpQAK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6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37" name="Freeform 3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701N200000BIJAkIAP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7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38" name="Freeform 3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701N200000fffNvIAI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39" name="Freeform 3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701N2000009OzDOIA0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40" name="Freeform 3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7018e000000TwloAAC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41" name="Freeform 3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7014J000000UO8UQAW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-61548</wp:posOffset>
            </wp:positionV>
            <wp:extent cx="1079500" cy="6350"/>
            <wp:effectExtent l="0" t="0" r="0" b="0"/>
            <wp:wrapNone/>
            <wp:docPr id="342" name="Freeform 3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7014J000000UQbHQAW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43" name="Freeform 3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7014J000000UO9KQAW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44" name="Freeform 3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7018e000000tHdxAAE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45" name="Freeform 3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7014J000000UOAEQA4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46" name="Freeform 3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7018e000000Tue4AAC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47" name="Freeform 3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701N2000016jFtpIAE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48" name="Freeform 3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701N200000la9sJIAQ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3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49" name="Freeform 3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701N200000FiXdxIAF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4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50" name="Freeform 3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7018e000000HKsiAAG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5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51" name="Freeform 3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7014J000000UaMHQA0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5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52" name="Freeform 3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7014J000000UO71QAG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6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53" name="Freeform 3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7014J000000UO6yQAG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6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54" name="Freeform 3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7018e000000gadaAAA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7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1079500" cy="6350"/>
            <wp:effectExtent l="0" t="0" r="0" b="0"/>
            <wp:wrapNone/>
            <wp:docPr id="355" name="Freeform 3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079500" cy="6350"/>
                    </a:xfrm>
                    <a:custGeom>
                      <a:rect l="l" t="t" r="r" b="b"/>
                      <a:pathLst>
                        <a:path w="2159000" h="12700">
                          <a:moveTo>
                            <a:pt x="0" y="12700"/>
                          </a:moveTo>
                          <a:lnTo>
                            <a:pt x="2159000" y="12700"/>
                          </a:lnTo>
                          <a:lnTo>
                            <a:pt x="21590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7018e000000TwOtAAK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6"/>
          <w:sz w:val="14"/>
          <w:szCs w:val="14"/>
          <w:lang w:val="en-US" w:bidi="en-US"/>
        </w:rPr>
        <w:t>Name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43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43862</wp:posOffset>
            </wp:positionV>
            <wp:extent cx="3022600" cy="6350"/>
            <wp:effectExtent l="0" t="0" r="0" b="0"/>
            <wp:wrapNone/>
            <wp:docPr id="356" name="Freeform 3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Cricket Tour-CA-01252026-USA-FR-EBS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49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57" name="Freeform 3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2016- Islam Channel Live Appeal ( June 20th 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55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58" name="Freeform 3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Ramadan 2025 - Croyant Rationnel se mobilise avec Human Appeal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61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60" name="Freeform 3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hyperlink r:id="rId359" w:history="1">
        <w:r>
          <w:rPr baseline="0" dirty="0">
            <w:rFonts w:ascii="Segoe UI" w:hAnsi="Segoe UI" w:eastAsia="Segoe UI" w:cs="Segoe UI"/>
            <w:color w:val="000000"/>
            <w:spacing w:val="-2"/>
            <w:sz w:val="14"/>
            <w:szCs w:val="14"/>
            <w:lang w:val="en-US" w:bidi="en-US"/>
          </w:rPr>
          <w:t>www.muslimgiving.com</w:t>
        </w:r>
      </w:hyperlink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67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61" name="Freeform 3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West Coast Tour For Orphan Sponsorship Gaza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73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62" name="Freeform 3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Oud Making - Mississauga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63" name="Freeform 3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Ladies Charity-FR-281023-SAB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65" name="Freeform 3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hyperlink r:id="rId364" w:history="1">
        <w:r>
          <w:rPr baseline="0" dirty="0">
            <w:rFonts w:ascii="Segoe UI" w:hAnsi="Segoe UI" w:eastAsia="Segoe UI" w:cs="Segoe UI"/>
            <w:color w:val="000000"/>
            <w:spacing w:val="-1"/>
            <w:sz w:val="14"/>
            <w:szCs w:val="14"/>
            <w:lang w:val="en-US" w:bidi="en-US"/>
          </w:rPr>
          <w:t>https://gofund.me/49568076</w:t>
        </w:r>
      </w:hyperlink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66" name="Freeform 3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2016 - Inspire FM Luton (June 11th)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-61548</wp:posOffset>
            </wp:positionV>
            <wp:extent cx="3022600" cy="6350"/>
            <wp:effectExtent l="0" t="0" r="0" b="0"/>
            <wp:wrapNone/>
            <wp:docPr id="367" name="Freeform 3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2016 - (M&amp;W) Tayyibun: 7 Deadly Sins - Birmingham - 10 June 2016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68" name="Freeform 3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2016 - Productive Muslim Glasglow (June 11th 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69" name="Freeform 3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Unspecified Bank Transfer - Donor Care UK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70" name="Freeform 3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2016 - Sri Lanken Muslim Culture Centre Collection (June 14th)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72" name="Freeform 3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hyperlink r:id="rId371" w:history="1">
        <w:r>
          <w:rPr baseline="0" dirty="0">
            <w:rFonts w:ascii="Segoe UI" w:hAnsi="Segoe UI" w:eastAsia="Segoe UI" w:cs="Segoe UI"/>
            <w:color w:val="000000"/>
            <w:spacing w:val="-1"/>
            <w:sz w:val="14"/>
            <w:szCs w:val="14"/>
            <w:lang w:val="en-US" w:bidi="en-US"/>
          </w:rPr>
          <w:t>https://www.facebook.com/680462613278078</w:t>
        </w:r>
      </w:hyperlink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73" name="Freeform 3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Summer of Sadaqah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74" name="Freeform 3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CT2025-Dasser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39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75" name="Freeform 3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DFW SuhoorFest-FR-US-03162024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45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76" name="Freeform 3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shamim shahid-800-XX-20201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51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78" name="Freeform 3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hyperlink r:id="rId377" w:history="1">
        <w:r>
          <w:rPr baseline="0" dirty="0">
            <w:rFonts w:ascii="Segoe UI" w:hAnsi="Segoe UI" w:eastAsia="Segoe UI" w:cs="Segoe UI"/>
            <w:color w:val="000000"/>
            <w:spacing w:val="-1"/>
            <w:sz w:val="14"/>
            <w:szCs w:val="14"/>
            <w:lang w:val="en-US" w:bidi="en-US"/>
          </w:rPr>
          <w:t>https://www.instagram.com</w:t>
        </w:r>
      </w:hyperlink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57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79" name="Freeform 3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2016 - Al Haramain Tour Manchester Eccles (June 17th)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63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80" name="Freeform 3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2016 - Al Haramain Tour Dar Al Huda Bedford ( June 9th 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69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82" name="Freeform 3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hyperlink r:id="rId381" w:history="1">
        <w:r>
          <w:rPr baseline="0" dirty="0">
            <w:rFonts w:ascii="Segoe UI" w:hAnsi="Segoe UI" w:eastAsia="Segoe UI" w:cs="Segoe UI"/>
            <w:color w:val="000000"/>
            <w:spacing w:val="-1"/>
            <w:sz w:val="14"/>
            <w:szCs w:val="14"/>
            <w:lang w:val="en-US" w:bidi="en-US"/>
          </w:rPr>
          <w:t>https://www.launchgood.com/campaign/reach_23__rosy_goes_to_lebanon</w:t>
        </w:r>
      </w:hyperlink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75" behindDoc="0" locked="0" layoutInCell="1" allowOverlap="1">
            <wp:simplePos x="0" y="0"/>
            <wp:positionH relativeFrom="page">
              <wp:posOffset>1558924</wp:posOffset>
            </wp:positionH>
            <wp:positionV relativeFrom="line">
              <wp:posOffset>-61549</wp:posOffset>
            </wp:positionV>
            <wp:extent cx="3022600" cy="6350"/>
            <wp:effectExtent l="0" t="0" r="0" b="0"/>
            <wp:wrapNone/>
            <wp:docPr id="383" name="Freeform 3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022600" cy="6350"/>
                    </a:xfrm>
                    <a:custGeom>
                      <a:rect l="l" t="t" r="r" b="b"/>
                      <a:pathLst>
                        <a:path w="6045200" h="12700">
                          <a:moveTo>
                            <a:pt x="0" y="12700"/>
                          </a:moveTo>
                          <a:lnTo>
                            <a:pt x="6045200" y="12700"/>
                          </a:lnTo>
                          <a:lnTo>
                            <a:pt x="604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The Balance Movie Tour - Cineworld - Luton - 14 Aug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Status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44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44497</wp:posOffset>
            </wp:positionV>
            <wp:extent cx="558800" cy="6350"/>
            <wp:effectExtent l="0" t="0" r="0" b="0"/>
            <wp:wrapNone/>
            <wp:docPr id="384" name="Freeform 3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43862</wp:posOffset>
            </wp:positionV>
            <wp:extent cx="558800" cy="6350"/>
            <wp:effectExtent l="0" t="0" r="0" b="0"/>
            <wp:wrapNone/>
            <wp:docPr id="385" name="Freeform 3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56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114347</wp:posOffset>
            </wp:positionV>
            <wp:extent cx="558800" cy="6350"/>
            <wp:effectExtent l="0" t="0" r="0" b="0"/>
            <wp:wrapNone/>
            <wp:docPr id="386" name="Freeform 3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2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44497</wp:posOffset>
            </wp:positionV>
            <wp:extent cx="558800" cy="6350"/>
            <wp:effectExtent l="0" t="0" r="0" b="0"/>
            <wp:wrapNone/>
            <wp:docPr id="387" name="Freeform 3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8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44497</wp:posOffset>
            </wp:positionV>
            <wp:extent cx="558800" cy="6350"/>
            <wp:effectExtent l="0" t="0" r="0" b="0"/>
            <wp:wrapNone/>
            <wp:docPr id="388" name="Freeform 3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43862</wp:posOffset>
            </wp:positionV>
            <wp:extent cx="558800" cy="6350"/>
            <wp:effectExtent l="0" t="0" r="0" b="0"/>
            <wp:wrapNone/>
            <wp:docPr id="389" name="Freeform 3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Completed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114347</wp:posOffset>
            </wp:positionV>
            <wp:extent cx="558800" cy="6350"/>
            <wp:effectExtent l="0" t="0" r="0" b="0"/>
            <wp:wrapNone/>
            <wp:docPr id="390" name="Freeform 3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44497</wp:posOffset>
            </wp:positionV>
            <wp:extent cx="558800" cy="6350"/>
            <wp:effectExtent l="0" t="0" r="0" b="0"/>
            <wp:wrapNone/>
            <wp:docPr id="391" name="Freeform 3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43862</wp:posOffset>
            </wp:positionV>
            <wp:extent cx="558800" cy="6350"/>
            <wp:effectExtent l="0" t="0" r="0" b="0"/>
            <wp:wrapNone/>
            <wp:docPr id="392" name="Freeform 3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-61548</wp:posOffset>
            </wp:positionV>
            <wp:extent cx="558800" cy="6350"/>
            <wp:effectExtent l="0" t="0" r="0" b="0"/>
            <wp:wrapNone/>
            <wp:docPr id="393" name="Freeform 3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-61549</wp:posOffset>
            </wp:positionV>
            <wp:extent cx="558800" cy="6350"/>
            <wp:effectExtent l="0" t="0" r="0" b="0"/>
            <wp:wrapNone/>
            <wp:docPr id="394" name="Freeform 3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114346</wp:posOffset>
            </wp:positionV>
            <wp:extent cx="558800" cy="6350"/>
            <wp:effectExtent l="0" t="0" r="0" b="0"/>
            <wp:wrapNone/>
            <wp:docPr id="395" name="Freeform 3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43861</wp:posOffset>
            </wp:positionV>
            <wp:extent cx="558800" cy="6350"/>
            <wp:effectExtent l="0" t="0" r="0" b="0"/>
            <wp:wrapNone/>
            <wp:docPr id="396" name="Freeform 3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114346</wp:posOffset>
            </wp:positionV>
            <wp:extent cx="558800" cy="6350"/>
            <wp:effectExtent l="0" t="0" r="0" b="0"/>
            <wp:wrapNone/>
            <wp:docPr id="397" name="Freeform 3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44496</wp:posOffset>
            </wp:positionV>
            <wp:extent cx="558800" cy="6350"/>
            <wp:effectExtent l="0" t="0" r="0" b="0"/>
            <wp:wrapNone/>
            <wp:docPr id="398" name="Freeform 3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34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44496</wp:posOffset>
            </wp:positionV>
            <wp:extent cx="558800" cy="6350"/>
            <wp:effectExtent l="0" t="0" r="0" b="0"/>
            <wp:wrapNone/>
            <wp:docPr id="399" name="Freeform 3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340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43861</wp:posOffset>
            </wp:positionV>
            <wp:extent cx="558800" cy="6350"/>
            <wp:effectExtent l="0" t="0" r="0" b="0"/>
            <wp:wrapNone/>
            <wp:docPr id="400" name="Freeform 4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346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114346</wp:posOffset>
            </wp:positionV>
            <wp:extent cx="558800" cy="6350"/>
            <wp:effectExtent l="0" t="0" r="0" b="0"/>
            <wp:wrapNone/>
            <wp:docPr id="401" name="Freeform 4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52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44496</wp:posOffset>
            </wp:positionV>
            <wp:extent cx="558800" cy="6350"/>
            <wp:effectExtent l="0" t="0" r="0" b="0"/>
            <wp:wrapNone/>
            <wp:docPr id="402" name="Freeform 4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358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43861</wp:posOffset>
            </wp:positionV>
            <wp:extent cx="558800" cy="6350"/>
            <wp:effectExtent l="0" t="0" r="0" b="0"/>
            <wp:wrapNone/>
            <wp:docPr id="403" name="Freeform 4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64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-61549</wp:posOffset>
            </wp:positionV>
            <wp:extent cx="558800" cy="6350"/>
            <wp:effectExtent l="0" t="0" r="0" b="0"/>
            <wp:wrapNone/>
            <wp:docPr id="404" name="Freeform 4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Planned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370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114346</wp:posOffset>
            </wp:positionV>
            <wp:extent cx="558800" cy="6350"/>
            <wp:effectExtent l="0" t="0" r="0" b="0"/>
            <wp:wrapNone/>
            <wp:docPr id="405" name="Freeform 4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76" behindDoc="0" locked="0" layoutInCell="1" allowOverlap="1">
            <wp:simplePos x="0" y="0"/>
            <wp:positionH relativeFrom="page">
              <wp:posOffset>4581524</wp:posOffset>
            </wp:positionH>
            <wp:positionV relativeFrom="line">
              <wp:posOffset>44496</wp:posOffset>
            </wp:positionV>
            <wp:extent cx="558800" cy="6350"/>
            <wp:effectExtent l="0" t="0" r="0" b="0"/>
            <wp:wrapNone/>
            <wp:docPr id="406" name="Freeform 4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58800" cy="6350"/>
                    </a:xfrm>
                    <a:custGeom>
                      <a:rect l="l" t="t" r="r" b="b"/>
                      <a:pathLst>
                        <a:path w="1117600" h="12700">
                          <a:moveTo>
                            <a:pt x="0" y="12700"/>
                          </a:moveTo>
                          <a:lnTo>
                            <a:pt x="1117600" y="12700"/>
                          </a:lnTo>
                          <a:lnTo>
                            <a:pt x="1117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Progress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amount_won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43862</wp:posOffset>
            </wp:positionV>
            <wp:extent cx="673100" cy="6350"/>
            <wp:effectExtent l="0" t="0" r="0" b="0"/>
            <wp:wrapNone/>
            <wp:docPr id="407" name="Freeform 4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72397.00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51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08" name="Freeform 4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92702.57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57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09" name="Freeform 4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59285.65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63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10" name="Freeform 4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216167.92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11" name="Freeform 4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3513.00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12" name="Freeform 4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85.00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13" name="Freeform 4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459.62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14" name="Freeform 4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45034.87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15" name="Freeform 4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15847.80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-61548</wp:posOffset>
            </wp:positionV>
            <wp:extent cx="673100" cy="6350"/>
            <wp:effectExtent l="0" t="0" r="0" b="0"/>
            <wp:wrapNone/>
            <wp:docPr id="416" name="Freeform 4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2887.51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17" name="Freeform 4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18" name="Freeform 4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246811.53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19" name="Freeform 4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0" name="Freeform 4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71780.65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1" name="Freeform 4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1213.20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2" name="Freeform 4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721.00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41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3" name="Freeform 4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11539.00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47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4" name="Freeform 4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870.10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5" name="Freeform 4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383027.19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59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6" name="Freeform 4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65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7" name="Freeform 4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2285.00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71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8" name="Freeform 4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129643.06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77" behindDoc="0" locked="0" layoutInCell="1" allowOverlap="1">
            <wp:simplePos x="0" y="0"/>
            <wp:positionH relativeFrom="page">
              <wp:posOffset>5140324</wp:posOffset>
            </wp:positionH>
            <wp:positionV relativeFrom="line">
              <wp:posOffset>-61549</wp:posOffset>
            </wp:positionV>
            <wp:extent cx="673100" cy="6350"/>
            <wp:effectExtent l="0" t="0" r="0" b="0"/>
            <wp:wrapNone/>
            <wp:docPr id="429" name="Freeform 4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73100" cy="6350"/>
                    </a:xfrm>
                    <a:custGeom>
                      <a:rect l="l" t="t" r="r" b="b"/>
                      <a:pathLst>
                        <a:path w="1346200" h="12700">
                          <a:moveTo>
                            <a:pt x="0" y="12700"/>
                          </a:moveTo>
                          <a:lnTo>
                            <a:pt x="1346200" y="12700"/>
                          </a:lnTo>
                          <a:lnTo>
                            <a:pt x="1346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95.00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amount_all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46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43862</wp:posOffset>
            </wp:positionV>
            <wp:extent cx="584200" cy="6350"/>
            <wp:effectExtent l="0" t="0" r="0" b="0"/>
            <wp:wrapNone/>
            <wp:docPr id="430" name="Freeform 4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67397.00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1" name="Freeform 4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91264.96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2" name="Freeform 4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58185.65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3" name="Freeform 4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215277.92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4" name="Freeform 4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2663.00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5" name="Freeform 4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-440.00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6" name="Freeform 4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92.00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7" name="Freeform 4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44724.87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8" name="Freeform 4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15547.80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-61548</wp:posOffset>
            </wp:positionV>
            <wp:extent cx="584200" cy="6350"/>
            <wp:effectExtent l="0" t="0" r="0" b="0"/>
            <wp:wrapNone/>
            <wp:docPr id="439" name="Freeform 4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2592.51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0" name="Freeform 4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-275.00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1" name="Freeform 4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246657.66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2" name="Freeform 4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-120.00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3" name="Freeform 4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71664.05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4" name="Freeform 4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1122.20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36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5" name="Freeform 4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646.00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42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6" name="Freeform 4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11469.00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48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7" name="Freeform 4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803.10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54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8" name="Freeform 4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382962.35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60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49" name="Freeform 4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-50.00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66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50" name="Freeform 4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2235.00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72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51" name="Freeform 4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129603.06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78" behindDoc="0" locked="0" layoutInCell="1" allowOverlap="1">
            <wp:simplePos x="0" y="0"/>
            <wp:positionH relativeFrom="page">
              <wp:posOffset>5813424</wp:posOffset>
            </wp:positionH>
            <wp:positionV relativeFrom="line">
              <wp:posOffset>-61549</wp:posOffset>
            </wp:positionV>
            <wp:extent cx="584200" cy="6350"/>
            <wp:effectExtent l="0" t="0" r="0" b="0"/>
            <wp:wrapNone/>
            <wp:docPr id="452" name="Freeform 4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84200" cy="6350"/>
                    </a:xfrm>
                    <a:custGeom>
                      <a:rect l="l" t="t" r="r" b="b"/>
                      <a:pathLst>
                        <a:path w="1168400" h="12700">
                          <a:moveTo>
                            <a:pt x="0" y="12700"/>
                          </a:moveTo>
                          <a:lnTo>
                            <a:pt x="1168400" y="12700"/>
                          </a:lnTo>
                          <a:lnTo>
                            <a:pt x="1168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68.00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diff_won_minus_al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0" w:right="0" w:firstLine="0"/>
      </w:pPr>
      <w:r>
        <w:drawing>
          <wp:anchor simplePos="0" relativeHeight="251658247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31162</wp:posOffset>
            </wp:positionV>
            <wp:extent cx="838200" cy="31750"/>
            <wp:effectExtent l="0" t="0" r="0" b="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>
                      <a:picLocks noChangeAspect="0" noChangeArrowheads="1"/>
                    </pic:cNvPicPr>
                  </pic:nvPicPr>
                  <pic:blipFill>
                    <a:blip r:embed="rId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5000.00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53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>
                      <a:picLocks noChangeAspect="0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1437.61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59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>
                      <a:picLocks noChangeAspect="0" noChangeArrowheads="1"/>
                    </pic:cNvPicPr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1100.00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65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>
                      <a:picLocks noChangeAspect="0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890.00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71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>
                      <a:picLocks noChangeAspect="0" noChangeArrowheads="1"/>
                    </pic:cNvPicPr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850.00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>
                      <a:picLocks noChangeAspect="0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525.00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>
                      <a:picLocks noChangeAspect="0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367.62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>
                      <a:picLocks noChangeAspect="0" noChangeArrowheads="1"/>
                    </pic:cNvPicPr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310.00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>
                      <a:picLocks noChangeAspect="0" noChangeArrowheads="1"/>
                    </pic:cNvPicPr>
                  </pic:nvPicPr>
                  <pic:blipFill>
                    <a:blip r:embed="rId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300.00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-74248</wp:posOffset>
            </wp:positionV>
            <wp:extent cx="838200" cy="31750"/>
            <wp:effectExtent l="0" t="0" r="0" b="0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>
                      <a:picLocks noChangeAspect="0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295.00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>
                      <a:picLocks noChangeAspect="0" noChangeArrowheads="1"/>
                    </pic:cNvPicPr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275.00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>
                      <a:picLocks noChangeAspect="0" noChangeArrowheads="1"/>
                    </pic:cNvPicPr>
                  </pic:nvPicPr>
                  <pic:blipFill>
                    <a:blip r:embed="rId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153.87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>
                      <a:picLocks noChangeAspect="0" noChangeArrowheads="1"/>
                    </pic:cNvPicPr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120.00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>
                      <a:picLocks noChangeAspect="0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116.60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>
                      <a:picLocks noChangeAspect="0" noChangeArrowheads="1"/>
                    </pic:cNvPicPr>
                  </pic:nvPicPr>
                  <pic:blipFill>
                    <a:blip r:embed="rId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91.00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37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>
                      <a:picLocks noChangeAspect="0" noChangeArrowheads="1"/>
                    </pic:cNvPicPr>
                  </pic:nvPicPr>
                  <pic:blipFill>
                    <a:blip r:embed="rId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75.00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43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>
                      <a:picLocks noChangeAspect="0" noChangeArrowheads="1"/>
                    </pic:cNvPicPr>
                  </pic:nvPicPr>
                  <pic:blipFill>
                    <a:blip r:embed="rId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70.00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49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>
                      <a:picLocks noChangeAspect="0" noChangeArrowheads="1"/>
                    </pic:cNvPicPr>
                  </pic:nvPicPr>
                  <pic:blipFill>
                    <a:blip r:embed="rId4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67.00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55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>
                      <a:picLocks noChangeAspect="0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64.84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61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>
                      <a:picLocks noChangeAspect="0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50.00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67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>
                      <a:picLocks noChangeAspect="0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50.00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73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>
                      <a:picLocks noChangeAspect="0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40.00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6" w:space="0" w:equalWidth="0">
            <w:col w:w="1896" w:space="160"/>
            <w:col w:w="4600" w:space="160"/>
            <w:col w:w="721" w:space="160"/>
            <w:col w:w="892" w:space="160"/>
            <w:col w:w="766" w:space="160"/>
            <w:col w:w="1243" w:space="0"/>
          </w:cols>
          <w:docGrid w:linePitch="360"/>
        </w:sectPr>
        <w:spacing w:before="83" w:after="5" w:line="186" w:lineRule="exact"/>
        <w:ind w:left="0" w:right="0" w:firstLine="0"/>
      </w:pPr>
      <w:r>
        <w:drawing>
          <wp:anchor simplePos="0" relativeHeight="251658379" behindDoc="0" locked="0" layoutInCell="1" allowOverlap="1">
            <wp:simplePos x="0" y="0"/>
            <wp:positionH relativeFrom="page">
              <wp:posOffset>6384925</wp:posOffset>
            </wp:positionH>
            <wp:positionV relativeFrom="line">
              <wp:posOffset>-74249</wp:posOffset>
            </wp:positionV>
            <wp:extent cx="838200" cy="31750"/>
            <wp:effectExtent l="0" t="0" r="0" b="0"/>
            <wp:wrapNone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>
                      <a:picLocks noChangeAspect="0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38200" cy="3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27.00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8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Business Confirmation Needed: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Decide whether CAM-008 stays strict or adds reconciliation tolerance.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73" w:after="5" w:line="186" w:lineRule="exact"/>
        <w:ind w:left="235" w:right="0" w:firstLine="0"/>
      </w:pPr>
      <w:r>
        <w:drawing>
          <wp:anchor simplePos="0" relativeHeight="25165838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-60914</wp:posOffset>
            </wp:positionV>
            <wp:extent cx="6604000" cy="12700"/>
            <wp:effectExtent l="0" t="0" r="0" b="0"/>
            <wp:wrapNone/>
            <wp:docPr id="476" name="Freeform 4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CAM-009: Completed/Abo</w:t>
      </w:r>
      <w:r>
        <w:rPr baseline="0" dirty="0">
          <w:rFonts w:ascii="Segoe UI" w:hAnsi="Segoe UI" w:eastAsia="Segoe UI" w:cs="Segoe UI"/>
          <w:b/>
          <w:bCs/>
          <w:color w:val="000000"/>
          <w:spacing w:val="4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ted Still Marked Active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" w:after="0" w:line="360" w:lineRule="exact"/>
        <w:ind w:left="235" w:right="576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Rule: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If Status = 'Completed' OR Status = 'Aborted', then IsActive must = false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Execution Result: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18" w:after="1" w:line="190" w:lineRule="exact"/>
        <w:ind w:left="475" w:right="8419" w:firstLine="0"/>
        <w:jc w:val="both"/>
      </w:pPr>
      <w:r>
        <w:drawing>
          <wp:anchor simplePos="0" relativeHeight="251658388" behindDoc="0" locked="0" layoutInCell="1" allowOverlap="1">
            <wp:simplePos x="0" y="0"/>
            <wp:positionH relativeFrom="page">
              <wp:posOffset>466725</wp:posOffset>
            </wp:positionH>
            <wp:positionV relativeFrom="line">
              <wp:posOffset>-80779</wp:posOffset>
            </wp:positionV>
            <wp:extent cx="6629400" cy="38103"/>
            <wp:effectExtent l="0" t="0" r="0" b="0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>
                      <a:picLocks noChangeAspect="0" noChangeArrowheads="1"/>
                    </pic:cNvPicPr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29400" cy="38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88" behindDoc="0" locked="0" layoutInCell="1" allowOverlap="1">
            <wp:simplePos x="0" y="0"/>
            <wp:positionH relativeFrom="page">
              <wp:posOffset>466725</wp:posOffset>
            </wp:positionH>
            <wp:positionV relativeFrom="line">
              <wp:posOffset>-80779</wp:posOffset>
            </wp:positionV>
            <wp:extent cx="38100" cy="476199"/>
            <wp:effectExtent l="0" t="0" r="0" b="0"/>
            <wp:wrapNone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>
                      <a:picLocks noChangeAspect="0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" cy="476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88" behindDoc="0" locked="0" layoutInCell="1" allowOverlap="1">
            <wp:simplePos x="0" y="0"/>
            <wp:positionH relativeFrom="page">
              <wp:posOffset>7058025</wp:posOffset>
            </wp:positionH>
            <wp:positionV relativeFrom="line">
              <wp:posOffset>-80779</wp:posOffset>
            </wp:positionV>
            <wp:extent cx="38100" cy="476199"/>
            <wp:effectExtent l="0" t="0" r="0" b="0"/>
            <wp:wrapNone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>
                      <a:picLocks noChangeAspect="0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" cy="476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85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447675"/>
            <wp:effectExtent l="0" t="0" r="0" b="0"/>
            <wp:wrapNone/>
            <wp:docPr id="480" name="Freeform 4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447675"/>
                    </a:xfrm>
                    <a:custGeom>
                      <a:rect l="l" t="t" r="r" b="b"/>
                      <a:pathLst>
                        <a:path w="13195301" h="895350">
                          <a:moveTo>
                            <a:pt x="1" y="0"/>
                          </a:moveTo>
                          <a:lnTo>
                            <a:pt x="1" y="863600"/>
                          </a:lnTo>
                          <a:cubicBezTo>
                            <a:pt x="0" y="867817"/>
                            <a:pt x="806" y="871873"/>
                            <a:pt x="2417" y="875767"/>
                          </a:cubicBezTo>
                          <a:cubicBezTo>
                            <a:pt x="4029" y="879662"/>
                            <a:pt x="6323" y="883097"/>
                            <a:pt x="9300" y="886061"/>
                          </a:cubicBezTo>
                          <a:cubicBezTo>
                            <a:pt x="12277" y="889038"/>
                            <a:pt x="15710" y="891332"/>
                            <a:pt x="19600" y="892944"/>
                          </a:cubicBezTo>
                          <a:cubicBezTo>
                            <a:pt x="23490" y="894544"/>
                            <a:pt x="27540" y="895350"/>
                            <a:pt x="31751" y="895350"/>
                          </a:cubicBezTo>
                          <a:lnTo>
                            <a:pt x="13163551" y="895350"/>
                          </a:lnTo>
                          <a:cubicBezTo>
                            <a:pt x="13167760" y="895350"/>
                            <a:pt x="13171809" y="894544"/>
                            <a:pt x="13175699" y="892944"/>
                          </a:cubicBezTo>
                          <a:cubicBezTo>
                            <a:pt x="13179588" y="891332"/>
                            <a:pt x="13183022" y="889038"/>
                            <a:pt x="13186000" y="886061"/>
                          </a:cubicBezTo>
                          <a:cubicBezTo>
                            <a:pt x="13188977" y="883097"/>
                            <a:pt x="13191271" y="879662"/>
                            <a:pt x="13192882" y="875767"/>
                          </a:cubicBezTo>
                          <a:cubicBezTo>
                            <a:pt x="13194493" y="871873"/>
                            <a:pt x="13195299" y="867817"/>
                            <a:pt x="13195301" y="863600"/>
                          </a:cubicBezTo>
                          <a:lnTo>
                            <a:pt x="13195301" y="0"/>
                          </a:lnTo>
                          <a:lnTo>
                            <a:pt x="1" y="0"/>
                          </a:lnTo>
                          <a:close/>
                          <a:moveTo>
                            <a:pt x="1" y="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Rule Matches Found: 2,097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Affected Campaigns: 2,097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214" w:after="4" w:line="150" w:lineRule="exact"/>
        <w:ind w:left="5276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6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1" w:after="5" w:line="163" w:lineRule="exact"/>
        <w:ind w:left="475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466725</wp:posOffset>
            </wp:positionH>
            <wp:positionV relativeFrom="line">
              <wp:posOffset>56387</wp:posOffset>
            </wp:positionV>
            <wp:extent cx="38100" cy="298444"/>
            <wp:effectExtent l="0" t="0" r="0" b="0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>
                      <a:picLocks noChangeAspect="0" noChangeArrowheads="1"/>
                    </pic:cNvPicPr>
                  </pic:nvPicPr>
                  <pic:blipFill>
                    <a:blip r:embed="rId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" cy="298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69081</wp:posOffset>
            </wp:positionV>
            <wp:extent cx="6597650" cy="269875"/>
            <wp:effectExtent l="0" t="0" r="0" b="0"/>
            <wp:wrapNone/>
            <wp:docPr id="482" name="Freeform 4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269875"/>
                    </a:xfrm>
                    <a:custGeom>
                      <a:rect l="l" t="t" r="r" b="b"/>
                      <a:pathLst>
                        <a:path w="13195301" h="539750">
                          <a:moveTo>
                            <a:pt x="1" y="31750"/>
                          </a:moveTo>
                          <a:lnTo>
                            <a:pt x="1" y="539750"/>
                          </a:lnTo>
                          <a:lnTo>
                            <a:pt x="13195301" y="539750"/>
                          </a:ln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09"/>
                          </a:cubicBezTo>
                          <a:cubicBezTo>
                            <a:pt x="13191271" y="15727"/>
                            <a:pt x="13188977" y="12291"/>
                            <a:pt x="13186000" y="9302"/>
                          </a:cubicBezTo>
                          <a:cubicBezTo>
                            <a:pt x="13183022" y="6338"/>
                            <a:pt x="13179588" y="4044"/>
                            <a:pt x="13175699" y="2431"/>
                          </a:cubicBezTo>
                          <a:cubicBezTo>
                            <a:pt x="13171809" y="807"/>
                            <a:pt x="13167760" y="0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0"/>
                            <a:pt x="23490" y="807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02"/>
                          </a:cubicBezTo>
                          <a:cubicBezTo>
                            <a:pt x="6323" y="12291"/>
                            <a:pt x="4029" y="15727"/>
                            <a:pt x="2417" y="19609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2"/>
          <w:sz w:val="14"/>
          <w:szCs w:val="14"/>
          <w:lang w:val="en-US" w:bidi="en-US"/>
        </w:rPr>
        <w:t>Severity: 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466725</wp:posOffset>
            </wp:positionH>
            <wp:positionV relativeFrom="paragraph">
              <wp:posOffset>136275</wp:posOffset>
            </wp:positionV>
            <wp:extent cx="6629400" cy="38096"/>
            <wp:effectExtent l="0" t="0" r="0" b="0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>
                      <a:picLocks noChangeAspect="0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29400" cy="38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What This Means: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635" w:right="0" w:firstLine="0"/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152447</wp:posOffset>
            </wp:positionV>
            <wp:extent cx="31750" cy="31750"/>
            <wp:effectExtent l="0" t="0" r="0" b="0"/>
            <wp:wrapNone/>
            <wp:docPr id="484" name="Freeform 4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38"/>
                            <a:pt x="47790" y="4044"/>
                            <a:pt x="43901" y="2431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7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2,097 rows match the CAM-009 condition under the current rule.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635" w:right="0" w:firstLine="0"/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57197</wp:posOffset>
            </wp:positionV>
            <wp:extent cx="31750" cy="31750"/>
            <wp:effectExtent l="0" t="0" r="0" b="0"/>
            <wp:wrapNone/>
            <wp:docPr id="485" name="Freeform 4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09"/>
                          </a:cubicBezTo>
                          <a:cubicBezTo>
                            <a:pt x="59472" y="15727"/>
                            <a:pt x="57178" y="12291"/>
                            <a:pt x="54201" y="9315"/>
                          </a:cubicBezTo>
                          <a:cubicBezTo>
                            <a:pt x="51224" y="6338"/>
                            <a:pt x="47790" y="4044"/>
                            <a:pt x="43901" y="2431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09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17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This result indicates a mismatch with the current rule logic and needs policy confirmation.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Sample Rule Matches (Actual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y Output - Top 5):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 7014J000000UavvQAC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Status: Completed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CAM-009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-504959</wp:posOffset>
            </wp:positionV>
            <wp:extent cx="6597650" cy="2590800"/>
            <wp:effectExtent l="0" t="0" r="0" b="0"/>
            <wp:wrapNone/>
            <wp:docPr id="486" name="Freeform 4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2590800"/>
                    </a:xfrm>
                    <a:custGeom>
                      <a:rect l="l" t="t" r="r" b="b"/>
                      <a:pathLst>
                        <a:path w="13195301" h="5181600">
                          <a:moveTo>
                            <a:pt x="1" y="31750"/>
                          </a:moveTo>
                          <a:lnTo>
                            <a:pt x="1" y="5149850"/>
                          </a:lnTo>
                          <a:cubicBezTo>
                            <a:pt x="0" y="5154067"/>
                            <a:pt x="806" y="5158123"/>
                            <a:pt x="2417" y="5162017"/>
                          </a:cubicBezTo>
                          <a:cubicBezTo>
                            <a:pt x="4029" y="5165899"/>
                            <a:pt x="6323" y="5169335"/>
                            <a:pt x="9300" y="5172311"/>
                          </a:cubicBezTo>
                          <a:cubicBezTo>
                            <a:pt x="12277" y="5175288"/>
                            <a:pt x="15710" y="5177582"/>
                            <a:pt x="19600" y="5179194"/>
                          </a:cubicBezTo>
                          <a:cubicBezTo>
                            <a:pt x="23490" y="5180794"/>
                            <a:pt x="27540" y="5181600"/>
                            <a:pt x="31751" y="5181600"/>
                          </a:cubicBezTo>
                          <a:lnTo>
                            <a:pt x="13163551" y="5181600"/>
                          </a:lnTo>
                          <a:cubicBezTo>
                            <a:pt x="13167760" y="5181600"/>
                            <a:pt x="13171809" y="5180794"/>
                            <a:pt x="13175699" y="5179194"/>
                          </a:cubicBezTo>
                          <a:cubicBezTo>
                            <a:pt x="13179588" y="5177582"/>
                            <a:pt x="13183022" y="5175288"/>
                            <a:pt x="13186000" y="5172311"/>
                          </a:cubicBezTo>
                          <a:cubicBezTo>
                            <a:pt x="13188977" y="5169335"/>
                            <a:pt x="13191271" y="5165899"/>
                            <a:pt x="13192882" y="5162017"/>
                          </a:cubicBezTo>
                          <a:cubicBezTo>
                            <a:pt x="13194493" y="5158123"/>
                            <a:pt x="13195299" y="5154067"/>
                            <a:pt x="13195301" y="51498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31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31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9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-504959</wp:posOffset>
            </wp:positionV>
            <wp:extent cx="6597650" cy="2590800"/>
            <wp:effectExtent l="0" t="0" r="0" b="0"/>
            <wp:wrapNone/>
            <wp:docPr id="487" name="Freeform 4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2590800"/>
                    </a:xfrm>
                    <a:custGeom>
                      <a:rect l="l" t="t" r="r" b="b"/>
                      <a:pathLst>
                        <a:path w="13195301" h="5181600">
                          <a:moveTo>
                            <a:pt x="1" y="31750"/>
                          </a:moveTo>
                          <a:lnTo>
                            <a:pt x="1" y="5149850"/>
                          </a:lnTo>
                          <a:cubicBezTo>
                            <a:pt x="0" y="5154067"/>
                            <a:pt x="806" y="5158123"/>
                            <a:pt x="2417" y="5162017"/>
                          </a:cubicBezTo>
                          <a:cubicBezTo>
                            <a:pt x="4029" y="5165899"/>
                            <a:pt x="6323" y="5169335"/>
                            <a:pt x="9300" y="5172311"/>
                          </a:cubicBezTo>
                          <a:cubicBezTo>
                            <a:pt x="12277" y="5175288"/>
                            <a:pt x="15710" y="5177582"/>
                            <a:pt x="19600" y="5179194"/>
                          </a:cubicBezTo>
                          <a:cubicBezTo>
                            <a:pt x="23490" y="5180794"/>
                            <a:pt x="27540" y="5181600"/>
                            <a:pt x="31751" y="5181600"/>
                          </a:cubicBezTo>
                          <a:lnTo>
                            <a:pt x="13163551" y="5181600"/>
                          </a:lnTo>
                          <a:cubicBezTo>
                            <a:pt x="13167760" y="5181600"/>
                            <a:pt x="13171809" y="5180794"/>
                            <a:pt x="13175699" y="5179194"/>
                          </a:cubicBezTo>
                          <a:cubicBezTo>
                            <a:pt x="13179588" y="5177582"/>
                            <a:pt x="13183022" y="5175288"/>
                            <a:pt x="13186000" y="5172311"/>
                          </a:cubicBezTo>
                          <a:cubicBezTo>
                            <a:pt x="13188977" y="5169335"/>
                            <a:pt x="13191271" y="5165899"/>
                            <a:pt x="13192882" y="5162017"/>
                          </a:cubicBezTo>
                          <a:cubicBezTo>
                            <a:pt x="13194493" y="5158123"/>
                            <a:pt x="13195299" y="5154067"/>
                            <a:pt x="13195301" y="51498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31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31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 7014J000000Ub19QAC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Status: Completed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CAM-009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 7014J000000Ub1HQAS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Status: Completed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CAM-009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 7014J000000UbnuQAC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Status: Completed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CAM-009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 7014J000000Uc0yQAC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Status: Aborted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CAM-009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SQL Check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y (CAM-009 - Top 100 active completed/abo</w:t>
      </w:r>
      <w:r>
        <w:rPr baseline="0" dirty="0">
          <w:rFonts w:ascii="Segoe UI" w:hAnsi="Segoe UI" w:eastAsia="Segoe UI" w:cs="Segoe UI"/>
          <w:b/>
          <w:bCs/>
          <w:color w:val="000000"/>
          <w:spacing w:val="4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ted rows):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>
        <w:drawing>
          <wp:anchor simplePos="0" relativeHeight="25165825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1022350"/>
            <wp:effectExtent l="0" t="0" r="0" b="0"/>
            <wp:wrapNone/>
            <wp:docPr id="488" name="Freeform 4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67"/>
                            <a:pt x="806" y="2021223"/>
                            <a:pt x="2417" y="2025117"/>
                          </a:cubicBezTo>
                          <a:cubicBezTo>
                            <a:pt x="4029" y="2029012"/>
                            <a:pt x="6323" y="2032447"/>
                            <a:pt x="9300" y="2035411"/>
                          </a:cubicBezTo>
                          <a:cubicBezTo>
                            <a:pt x="12277" y="2038388"/>
                            <a:pt x="15710" y="2040682"/>
                            <a:pt x="19600" y="2042294"/>
                          </a:cubicBezTo>
                          <a:cubicBezTo>
                            <a:pt x="23490" y="2043894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894"/>
                            <a:pt x="13175699" y="2042294"/>
                          </a:cubicBezTo>
                          <a:cubicBezTo>
                            <a:pt x="13179588" y="2040682"/>
                            <a:pt x="13183022" y="2038388"/>
                            <a:pt x="13186000" y="2035411"/>
                          </a:cubicBezTo>
                          <a:cubicBezTo>
                            <a:pt x="13188977" y="2032447"/>
                            <a:pt x="13191271" y="2029012"/>
                            <a:pt x="13192882" y="2025117"/>
                          </a:cubicBezTo>
                          <a:cubicBezTo>
                            <a:pt x="13194493" y="2021223"/>
                            <a:pt x="13195299" y="2017167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38"/>
                            <a:pt x="13179588" y="4044"/>
                            <a:pt x="13175699" y="2431"/>
                          </a:cubicBezTo>
                          <a:cubicBezTo>
                            <a:pt x="13171809" y="831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31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3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1022350"/>
            <wp:effectExtent l="0" t="0" r="0" b="0"/>
            <wp:wrapNone/>
            <wp:docPr id="489" name="Freeform 4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67"/>
                            <a:pt x="806" y="2021223"/>
                            <a:pt x="2417" y="2025117"/>
                          </a:cubicBezTo>
                          <a:cubicBezTo>
                            <a:pt x="4029" y="2029012"/>
                            <a:pt x="6323" y="2032447"/>
                            <a:pt x="9300" y="2035411"/>
                          </a:cubicBezTo>
                          <a:cubicBezTo>
                            <a:pt x="12277" y="2038388"/>
                            <a:pt x="15710" y="2040682"/>
                            <a:pt x="19600" y="2042294"/>
                          </a:cubicBezTo>
                          <a:cubicBezTo>
                            <a:pt x="23490" y="2043894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894"/>
                            <a:pt x="13175699" y="2042294"/>
                          </a:cubicBezTo>
                          <a:cubicBezTo>
                            <a:pt x="13179588" y="2040682"/>
                            <a:pt x="13183022" y="2038388"/>
                            <a:pt x="13186000" y="2035411"/>
                          </a:cubicBezTo>
                          <a:cubicBezTo>
                            <a:pt x="13188977" y="2032447"/>
                            <a:pt x="13191271" y="2029012"/>
                            <a:pt x="13192882" y="2025117"/>
                          </a:cubicBezTo>
                          <a:cubicBezTo>
                            <a:pt x="13194493" y="2021223"/>
                            <a:pt x="13195299" y="2017167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38"/>
                            <a:pt x="13179588" y="4044"/>
                            <a:pt x="13175699" y="2431"/>
                          </a:cubicBezTo>
                          <a:cubicBezTo>
                            <a:pt x="13171809" y="831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31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TOP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[Id], [Name], [Status], [IsActive], [EndDate], [SystemModstamp]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UPPER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COALESCE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([Status],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))))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IN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(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'COMPLETED'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'ABORTED'</w:t>
      </w:r>
      <w:r>
        <w:rPr baseline="0" dirty="0">
          <w:rFonts w:ascii="Consolas" w:hAnsi="Consolas" w:eastAsia="Consolas" w:cs="Consolas"/>
          <w:color w:val="4D4D4C"/>
          <w:spacing w:val="-21"/>
          <w:sz w:val="14"/>
          <w:szCs w:val="14"/>
          <w:lang w:val="en-US" w:bidi="en-US"/>
        </w:rPr>
        <w:t>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-4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COALESCE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([IsActive],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'false'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)))) =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'true'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ORDER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[SystemModstamp]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Business Confirmation Needed: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Confirm CAM-009 policy behavior and enforcement approach.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6" behindDoc="0" locked="0" layoutInCell="1" allowOverlap="1">
            <wp:simplePos x="0" y="0"/>
            <wp:positionH relativeFrom="page">
              <wp:posOffset>479424</wp:posOffset>
            </wp:positionH>
            <wp:positionV relativeFrom="paragraph">
              <wp:posOffset>117221</wp:posOffset>
            </wp:positionV>
            <wp:extent cx="6604000" cy="12700"/>
            <wp:effectExtent l="0" t="0" r="0" b="0"/>
            <wp:wrapNone/>
            <wp:docPr id="490" name="Freeform 4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7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CAM-011: Past EndDate with IsActive=true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⚠</w:t>
      </w:r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 Second Largest Volume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Rule: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If EndDate &lt; TODAY, then IsActive should = false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Execution Result: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18" w:after="1" w:line="190" w:lineRule="exact"/>
        <w:ind w:left="475" w:right="3887" w:firstLine="0"/>
        <w:jc w:val="both"/>
      </w:pPr>
      <w:r>
        <w:drawing>
          <wp:anchor simplePos="0" relativeHeight="251658259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660400"/>
            <wp:effectExtent l="0" t="0" r="0" b="0"/>
            <wp:wrapNone/>
            <wp:docPr id="491" name="Freeform 4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660400"/>
                    </a:xfrm>
                    <a:custGeom>
                      <a:rect l="l" t="t" r="r" b="b"/>
                      <a:pathLst>
                        <a:path w="13195301" h="1320800">
                          <a:moveTo>
                            <a:pt x="1" y="31750"/>
                          </a:moveTo>
                          <a:lnTo>
                            <a:pt x="1" y="1289050"/>
                          </a:lnTo>
                          <a:cubicBezTo>
                            <a:pt x="0" y="1293267"/>
                            <a:pt x="806" y="1297323"/>
                            <a:pt x="2417" y="1301217"/>
                          </a:cubicBezTo>
                          <a:cubicBezTo>
                            <a:pt x="4029" y="1305099"/>
                            <a:pt x="6323" y="1308535"/>
                            <a:pt x="9300" y="1311511"/>
                          </a:cubicBezTo>
                          <a:cubicBezTo>
                            <a:pt x="12277" y="1314488"/>
                            <a:pt x="15710" y="1316782"/>
                            <a:pt x="19600" y="1318394"/>
                          </a:cubicBezTo>
                          <a:cubicBezTo>
                            <a:pt x="23490" y="1319994"/>
                            <a:pt x="27540" y="1320800"/>
                            <a:pt x="31751" y="1320800"/>
                          </a:cubicBezTo>
                          <a:lnTo>
                            <a:pt x="13163551" y="1320800"/>
                          </a:lnTo>
                          <a:cubicBezTo>
                            <a:pt x="13167760" y="1320800"/>
                            <a:pt x="13171809" y="1319994"/>
                            <a:pt x="13175699" y="1318394"/>
                          </a:cubicBezTo>
                          <a:cubicBezTo>
                            <a:pt x="13179588" y="1316782"/>
                            <a:pt x="13183022" y="1314488"/>
                            <a:pt x="13186000" y="1311511"/>
                          </a:cubicBezTo>
                          <a:cubicBezTo>
                            <a:pt x="13188977" y="1308535"/>
                            <a:pt x="13191271" y="1305099"/>
                            <a:pt x="13192882" y="1301217"/>
                          </a:cubicBezTo>
                          <a:cubicBezTo>
                            <a:pt x="13194493" y="1297323"/>
                            <a:pt x="13195299" y="1293267"/>
                            <a:pt x="13195301" y="12890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31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31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0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660400"/>
            <wp:effectExtent l="0" t="0" r="0" b="0"/>
            <wp:wrapNone/>
            <wp:docPr id="492" name="Freeform 4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660400"/>
                    </a:xfrm>
                    <a:custGeom>
                      <a:rect l="l" t="t" r="r" b="b"/>
                      <a:pathLst>
                        <a:path w="13195301" h="1320800">
                          <a:moveTo>
                            <a:pt x="1" y="31750"/>
                          </a:moveTo>
                          <a:lnTo>
                            <a:pt x="1" y="1289050"/>
                          </a:lnTo>
                          <a:cubicBezTo>
                            <a:pt x="0" y="1293267"/>
                            <a:pt x="806" y="1297323"/>
                            <a:pt x="2417" y="1301217"/>
                          </a:cubicBezTo>
                          <a:cubicBezTo>
                            <a:pt x="4029" y="1305099"/>
                            <a:pt x="6323" y="1308535"/>
                            <a:pt x="9300" y="1311511"/>
                          </a:cubicBezTo>
                          <a:cubicBezTo>
                            <a:pt x="12277" y="1314488"/>
                            <a:pt x="15710" y="1316782"/>
                            <a:pt x="19600" y="1318394"/>
                          </a:cubicBezTo>
                          <a:cubicBezTo>
                            <a:pt x="23490" y="1319994"/>
                            <a:pt x="27540" y="1320800"/>
                            <a:pt x="31751" y="1320800"/>
                          </a:cubicBezTo>
                          <a:lnTo>
                            <a:pt x="13163551" y="1320800"/>
                          </a:lnTo>
                          <a:cubicBezTo>
                            <a:pt x="13167760" y="1320800"/>
                            <a:pt x="13171809" y="1319994"/>
                            <a:pt x="13175699" y="1318394"/>
                          </a:cubicBezTo>
                          <a:cubicBezTo>
                            <a:pt x="13179588" y="1316782"/>
                            <a:pt x="13183022" y="1314488"/>
                            <a:pt x="13186000" y="1311511"/>
                          </a:cubicBezTo>
                          <a:cubicBezTo>
                            <a:pt x="13188977" y="1308535"/>
                            <a:pt x="13191271" y="1305099"/>
                            <a:pt x="13192882" y="1301217"/>
                          </a:cubicBezTo>
                          <a:cubicBezTo>
                            <a:pt x="13194493" y="1297323"/>
                            <a:pt x="13195299" y="1293267"/>
                            <a:pt x="13195301" y="12890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31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31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Rule Matches Found: 13,318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Affected Campaigns: 13,318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Severity: 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What This Means: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5" w:after="0" w:line="220" w:lineRule="exact"/>
        <w:ind w:left="635" w:right="1459" w:firstLine="0"/>
      </w:pPr>
      <w:r>
        <w:drawing>
          <wp:anchor simplePos="0" relativeHeight="251658479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155621</wp:posOffset>
            </wp:positionV>
            <wp:extent cx="31750" cy="31750"/>
            <wp:effectExtent l="0" t="0" r="0" b="0"/>
            <wp:wrapNone/>
            <wp:docPr id="493" name="Freeform 4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491"/>
                            <a:pt x="61084" y="19609"/>
                          </a:cubicBezTo>
                          <a:cubicBezTo>
                            <a:pt x="59472" y="15727"/>
                            <a:pt x="57178" y="12291"/>
                            <a:pt x="54201" y="9302"/>
                          </a:cubicBezTo>
                          <a:cubicBezTo>
                            <a:pt x="51224" y="6326"/>
                            <a:pt x="47790" y="4031"/>
                            <a:pt x="43901" y="2419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19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91"/>
                            <a:pt x="4029" y="15727"/>
                            <a:pt x="2417" y="19609"/>
                          </a:cubicBezTo>
                          <a:cubicBezTo>
                            <a:pt x="806" y="23491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59"/>
                            <a:pt x="9300" y="54224"/>
                          </a:cubicBezTo>
                          <a:cubicBezTo>
                            <a:pt x="12277" y="57200"/>
                            <a:pt x="15710" y="59495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95"/>
                            <a:pt x="51224" y="57200"/>
                            <a:pt x="54201" y="54224"/>
                          </a:cubicBezTo>
                          <a:cubicBezTo>
                            <a:pt x="57178" y="51259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13,318 rows match the CAM-011 condition under the current rule.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drawing>
          <wp:anchor simplePos="0" relativeHeight="251658485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66086</wp:posOffset>
            </wp:positionV>
            <wp:extent cx="31750" cy="31750"/>
            <wp:effectExtent l="0" t="0" r="0" b="0"/>
            <wp:wrapNone/>
            <wp:docPr id="494" name="Freeform 4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27"/>
                            <a:pt x="57178" y="12291"/>
                            <a:pt x="54201" y="9302"/>
                          </a:cubicBezTo>
                          <a:cubicBezTo>
                            <a:pt x="51224" y="6326"/>
                            <a:pt x="47790" y="4031"/>
                            <a:pt x="43901" y="2419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19"/>
                          </a:cubicBezTo>
                          <a:cubicBezTo>
                            <a:pt x="15710" y="4031"/>
                            <a:pt x="12277" y="6326"/>
                            <a:pt x="9300" y="9302"/>
                          </a:cubicBezTo>
                          <a:cubicBezTo>
                            <a:pt x="6323" y="12291"/>
                            <a:pt x="4029" y="15727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05"/>
                          </a:cubicBezTo>
                          <a:cubicBezTo>
                            <a:pt x="4029" y="47787"/>
                            <a:pt x="6323" y="51222"/>
                            <a:pt x="9300" y="54199"/>
                          </a:cubicBezTo>
                          <a:cubicBezTo>
                            <a:pt x="12277" y="57188"/>
                            <a:pt x="15710" y="59482"/>
                            <a:pt x="19600" y="61082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82"/>
                          </a:cubicBezTo>
                          <a:cubicBezTo>
                            <a:pt x="47790" y="59482"/>
                            <a:pt x="51224" y="57188"/>
                            <a:pt x="54201" y="54199"/>
                          </a:cubicBezTo>
                          <a:cubicBezTo>
                            <a:pt x="57178" y="51222"/>
                            <a:pt x="59472" y="47787"/>
                            <a:pt x="61084" y="43905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This result is a rule-condition match and requires policy confirmation.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Sample Rule Matches (Actual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y Output - Top 5):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72" w:after="4" w:line="150" w:lineRule="exact"/>
        <w:ind w:left="5276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7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6463" w:space="3699"/>
            <w:col w:w="730" w:space="0"/>
          </w:cols>
          <w:docGrid w:linePitch="360"/>
        </w:sectPr>
        <w:spacing w:before="159" w:after="4" w:line="150" w:lineRule="exact"/>
        <w:ind w:left="0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7058025</wp:posOffset>
            </wp:positionH>
            <wp:positionV relativeFrom="line">
              <wp:posOffset>435116</wp:posOffset>
            </wp:positionV>
            <wp:extent cx="38100" cy="298444"/>
            <wp:effectExtent l="0" t="0" r="0" b="0"/>
            <wp:wrapNone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>
                      <a:picLocks noChangeAspect="0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" cy="298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68" w:after="1" w:line="190" w:lineRule="exact"/>
        <w:ind w:left="475" w:right="2115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7014J000000UavvQAC (ended 2022-06-11)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CAM-011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4" w:after="1" w:line="190" w:lineRule="exact"/>
        <w:ind w:left="475" w:right="2115" w:firstLine="0"/>
      </w:pPr>
      <w:r>
        <w:drawing>
          <wp:anchor simplePos="0" relativeHeight="25165824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-381769</wp:posOffset>
            </wp:positionV>
            <wp:extent cx="6597650" cy="1987550"/>
            <wp:effectExtent l="0" t="0" r="0" b="0"/>
            <wp:wrapNone/>
            <wp:docPr id="496" name="Freeform 4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987550"/>
                    </a:xfrm>
                    <a:custGeom>
                      <a:rect l="l" t="t" r="r" b="b"/>
                      <a:pathLst>
                        <a:path w="13195301" h="3975100">
                          <a:moveTo>
                            <a:pt x="1" y="31750"/>
                          </a:moveTo>
                          <a:lnTo>
                            <a:pt x="1" y="3943350"/>
                          </a:lnTo>
                          <a:cubicBezTo>
                            <a:pt x="0" y="3947567"/>
                            <a:pt x="806" y="3951623"/>
                            <a:pt x="2417" y="3955517"/>
                          </a:cubicBezTo>
                          <a:cubicBezTo>
                            <a:pt x="4029" y="3959412"/>
                            <a:pt x="6323" y="3962847"/>
                            <a:pt x="9300" y="3965811"/>
                          </a:cubicBezTo>
                          <a:cubicBezTo>
                            <a:pt x="12277" y="3968788"/>
                            <a:pt x="15710" y="3971082"/>
                            <a:pt x="19600" y="3972707"/>
                          </a:cubicBezTo>
                          <a:cubicBezTo>
                            <a:pt x="23490" y="3974307"/>
                            <a:pt x="27540" y="3975100"/>
                            <a:pt x="31751" y="3975100"/>
                          </a:cubicBezTo>
                          <a:lnTo>
                            <a:pt x="13163551" y="3975100"/>
                          </a:lnTo>
                          <a:cubicBezTo>
                            <a:pt x="13167760" y="3975100"/>
                            <a:pt x="13171809" y="3974307"/>
                            <a:pt x="13175699" y="3972707"/>
                          </a:cubicBezTo>
                          <a:cubicBezTo>
                            <a:pt x="13179588" y="3971082"/>
                            <a:pt x="13183022" y="3968788"/>
                            <a:pt x="13186000" y="3965811"/>
                          </a:cubicBezTo>
                          <a:cubicBezTo>
                            <a:pt x="13188977" y="3962847"/>
                            <a:pt x="13191271" y="3959412"/>
                            <a:pt x="13192882" y="3955517"/>
                          </a:cubicBezTo>
                          <a:cubicBezTo>
                            <a:pt x="13194493" y="3951623"/>
                            <a:pt x="13195299" y="3947567"/>
                            <a:pt x="13195301" y="39433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1"/>
                            <a:pt x="13192882" y="19609"/>
                          </a:cubicBezTo>
                          <a:cubicBezTo>
                            <a:pt x="13191271" y="15727"/>
                            <a:pt x="13188977" y="12291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44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09"/>
                          </a:cubicBezTo>
                          <a:cubicBezTo>
                            <a:pt x="806" y="23491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-381769</wp:posOffset>
            </wp:positionV>
            <wp:extent cx="6597650" cy="1987550"/>
            <wp:effectExtent l="0" t="0" r="0" b="0"/>
            <wp:wrapNone/>
            <wp:docPr id="497" name="Freeform 4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987550"/>
                    </a:xfrm>
                    <a:custGeom>
                      <a:rect l="l" t="t" r="r" b="b"/>
                      <a:pathLst>
                        <a:path w="13195301" h="3975100">
                          <a:moveTo>
                            <a:pt x="1" y="31750"/>
                          </a:moveTo>
                          <a:lnTo>
                            <a:pt x="1" y="3943350"/>
                          </a:lnTo>
                          <a:cubicBezTo>
                            <a:pt x="0" y="3947567"/>
                            <a:pt x="806" y="3951623"/>
                            <a:pt x="2417" y="3955517"/>
                          </a:cubicBezTo>
                          <a:cubicBezTo>
                            <a:pt x="4029" y="3959412"/>
                            <a:pt x="6323" y="3962847"/>
                            <a:pt x="9300" y="3965811"/>
                          </a:cubicBezTo>
                          <a:cubicBezTo>
                            <a:pt x="12277" y="3968788"/>
                            <a:pt x="15710" y="3971082"/>
                            <a:pt x="19600" y="3972707"/>
                          </a:cubicBezTo>
                          <a:cubicBezTo>
                            <a:pt x="23490" y="3974307"/>
                            <a:pt x="27540" y="3975100"/>
                            <a:pt x="31751" y="3975100"/>
                          </a:cubicBezTo>
                          <a:lnTo>
                            <a:pt x="13163551" y="3975100"/>
                          </a:lnTo>
                          <a:cubicBezTo>
                            <a:pt x="13167760" y="3975100"/>
                            <a:pt x="13171809" y="3974307"/>
                            <a:pt x="13175699" y="3972707"/>
                          </a:cubicBezTo>
                          <a:cubicBezTo>
                            <a:pt x="13179588" y="3971082"/>
                            <a:pt x="13183022" y="3968788"/>
                            <a:pt x="13186000" y="3965811"/>
                          </a:cubicBezTo>
                          <a:cubicBezTo>
                            <a:pt x="13188977" y="3962847"/>
                            <a:pt x="13191271" y="3959412"/>
                            <a:pt x="13192882" y="3955517"/>
                          </a:cubicBezTo>
                          <a:cubicBezTo>
                            <a:pt x="13194493" y="3951623"/>
                            <a:pt x="13195299" y="3947567"/>
                            <a:pt x="13195301" y="39433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491"/>
                            <a:pt x="13192882" y="19609"/>
                          </a:cubicBezTo>
                          <a:cubicBezTo>
                            <a:pt x="13191271" y="15727"/>
                            <a:pt x="13188977" y="12291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44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09"/>
                          </a:cubicBezTo>
                          <a:cubicBezTo>
                            <a:pt x="806" y="23491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7014J000000Ub17QAC (ended 2026-03-19)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CAM-011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4" w:after="1" w:line="190" w:lineRule="exact"/>
        <w:ind w:left="475" w:right="2115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7014J000000Ub1HQAS (ended 2022-05-31)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CAM-011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4" w:after="1" w:line="190" w:lineRule="exact"/>
        <w:ind w:left="475" w:right="2115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7014J000000UbaoQAC (ended 2021-04-22)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CAM-011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4" w:after="1" w:line="190" w:lineRule="exact"/>
        <w:ind w:left="475" w:right="2115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7014J000000UbbmQAC (ended 2021-04-24)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IsActive: true (flagged by current CAM-011 rule)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SQL Check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y (CAM-011 - Top 100 ended but still active):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1022350"/>
            <wp:effectExtent l="0" t="0" r="0" b="0"/>
            <wp:wrapNone/>
            <wp:docPr id="498" name="Freeform 4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80"/>
                            <a:pt x="806" y="2021235"/>
                            <a:pt x="2417" y="2025117"/>
                          </a:cubicBezTo>
                          <a:cubicBezTo>
                            <a:pt x="4029" y="2028999"/>
                            <a:pt x="6323" y="2032435"/>
                            <a:pt x="9300" y="2035411"/>
                          </a:cubicBezTo>
                          <a:cubicBezTo>
                            <a:pt x="12277" y="2038400"/>
                            <a:pt x="15710" y="2040695"/>
                            <a:pt x="19600" y="2042294"/>
                          </a:cubicBezTo>
                          <a:cubicBezTo>
                            <a:pt x="23490" y="2043894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894"/>
                            <a:pt x="13175699" y="2042294"/>
                          </a:cubicBezTo>
                          <a:cubicBezTo>
                            <a:pt x="13179588" y="2040695"/>
                            <a:pt x="13183022" y="2038400"/>
                            <a:pt x="13186000" y="2035411"/>
                          </a:cubicBezTo>
                          <a:cubicBezTo>
                            <a:pt x="13188977" y="2032435"/>
                            <a:pt x="13191271" y="2028999"/>
                            <a:pt x="13192882" y="2025117"/>
                          </a:cubicBezTo>
                          <a:cubicBezTo>
                            <a:pt x="13194493" y="2021235"/>
                            <a:pt x="13195299" y="2017180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59"/>
                            <a:pt x="13194493" y="23515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7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-70619</wp:posOffset>
            </wp:positionV>
            <wp:extent cx="6597650" cy="1022350"/>
            <wp:effectExtent l="0" t="0" r="0" b="0"/>
            <wp:wrapNone/>
            <wp:docPr id="499" name="Freeform 4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022350"/>
                    </a:xfrm>
                    <a:custGeom>
                      <a:rect l="l" t="t" r="r" b="b"/>
                      <a:pathLst>
                        <a:path w="13195301" h="2044700">
                          <a:moveTo>
                            <a:pt x="1" y="31750"/>
                          </a:moveTo>
                          <a:lnTo>
                            <a:pt x="1" y="2012950"/>
                          </a:lnTo>
                          <a:cubicBezTo>
                            <a:pt x="0" y="2017180"/>
                            <a:pt x="806" y="2021235"/>
                            <a:pt x="2417" y="2025117"/>
                          </a:cubicBezTo>
                          <a:cubicBezTo>
                            <a:pt x="4029" y="2028999"/>
                            <a:pt x="6323" y="2032435"/>
                            <a:pt x="9300" y="2035411"/>
                          </a:cubicBezTo>
                          <a:cubicBezTo>
                            <a:pt x="12277" y="2038400"/>
                            <a:pt x="15710" y="2040695"/>
                            <a:pt x="19600" y="2042294"/>
                          </a:cubicBezTo>
                          <a:cubicBezTo>
                            <a:pt x="23490" y="2043894"/>
                            <a:pt x="27540" y="2044700"/>
                            <a:pt x="31751" y="2044700"/>
                          </a:cubicBezTo>
                          <a:lnTo>
                            <a:pt x="13163551" y="2044700"/>
                          </a:lnTo>
                          <a:cubicBezTo>
                            <a:pt x="13167760" y="2044700"/>
                            <a:pt x="13171809" y="2043894"/>
                            <a:pt x="13175699" y="2042294"/>
                          </a:cubicBezTo>
                          <a:cubicBezTo>
                            <a:pt x="13179588" y="2040695"/>
                            <a:pt x="13183022" y="2038400"/>
                            <a:pt x="13186000" y="2035411"/>
                          </a:cubicBezTo>
                          <a:cubicBezTo>
                            <a:pt x="13188977" y="2032435"/>
                            <a:pt x="13191271" y="2028999"/>
                            <a:pt x="13192882" y="2025117"/>
                          </a:cubicBezTo>
                          <a:cubicBezTo>
                            <a:pt x="13194493" y="2021235"/>
                            <a:pt x="13195299" y="2017180"/>
                            <a:pt x="13195301" y="2012950"/>
                          </a:cubicBezTo>
                          <a:lnTo>
                            <a:pt x="13195301" y="31750"/>
                          </a:lnTo>
                          <a:cubicBezTo>
                            <a:pt x="13195299" y="27559"/>
                            <a:pt x="13194493" y="23515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TOP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1039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[Id], [Name], [Status], [EndDate], [IsActive], [SystemModstamp]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TRY_CONVERT(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DATE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[EndDate]) &lt;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CAST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(GETDATE()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DATE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395" w:right="1039" w:firstLine="0"/>
        <w:jc w:val="right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COALESCE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([IsActive],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'false'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)))) = </w:t>
      </w:r>
      <w:r>
        <w:rPr baseline="0" dirty="0">
          <w:rFonts w:ascii="Consolas" w:hAnsi="Consolas" w:eastAsia="Consolas" w:cs="Consolas"/>
          <w:color w:val="718C00"/>
          <w:spacing w:val="-4"/>
          <w:sz w:val="14"/>
          <w:szCs w:val="14"/>
          <w:lang w:val="en-US" w:bidi="en-US"/>
        </w:rPr>
        <w:t>'true'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ORDER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TRY_CONVERT(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DATE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[EndDate])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ASC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, [SystemModstamp]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 baseline="0" dirty="0">
          <w:rFonts w:ascii="Consolas" w:hAnsi="Consolas" w:eastAsia="Consolas" w:cs="Consolas"/>
          <w:color w:val="4D4D4C"/>
          <w:spacing w:val="-21"/>
          <w:sz w:val="14"/>
          <w:szCs w:val="14"/>
          <w:lang w:val="en-US" w:bidi="en-US"/>
        </w:rPr>
        <w:t>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Business Confirmation Needed: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Confirm CAM-011 policy for historical campaigns.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479424</wp:posOffset>
            </wp:positionH>
            <wp:positionV relativeFrom="paragraph">
              <wp:posOffset>117222</wp:posOffset>
            </wp:positionV>
            <wp:extent cx="6604000" cy="12700"/>
            <wp:effectExtent l="0" t="0" r="0" b="0"/>
            <wp:wrapNone/>
            <wp:docPr id="500" name="Freeform 5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7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CAM-URL-001: URL Values Outside Current Pattern Rule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⚠</w:t>
      </w:r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 High Volume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Rule: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Fundraising_page_url__c must be blank OR start with (https://, http://, www.)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Execution Result: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18" w:after="1" w:line="190" w:lineRule="exact"/>
        <w:ind w:left="475" w:right="4039" w:firstLine="0"/>
        <w:jc w:val="both"/>
      </w:pPr>
      <w:r>
        <w:drawing>
          <wp:anchor simplePos="0" relativeHeight="251658253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660400"/>
            <wp:effectExtent l="0" t="0" r="0" b="0"/>
            <wp:wrapNone/>
            <wp:docPr id="501" name="Freeform 5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660400"/>
                    </a:xfrm>
                    <a:custGeom>
                      <a:rect l="l" t="t" r="r" b="b"/>
                      <a:pathLst>
                        <a:path w="13195301" h="1320800">
                          <a:moveTo>
                            <a:pt x="1" y="31750"/>
                          </a:moveTo>
                          <a:lnTo>
                            <a:pt x="1" y="1289050"/>
                          </a:lnTo>
                          <a:cubicBezTo>
                            <a:pt x="0" y="1293267"/>
                            <a:pt x="806" y="1297323"/>
                            <a:pt x="2417" y="1301217"/>
                          </a:cubicBezTo>
                          <a:cubicBezTo>
                            <a:pt x="4029" y="1305112"/>
                            <a:pt x="6323" y="1308547"/>
                            <a:pt x="9300" y="1311511"/>
                          </a:cubicBezTo>
                          <a:cubicBezTo>
                            <a:pt x="12277" y="1314500"/>
                            <a:pt x="15710" y="1316795"/>
                            <a:pt x="19600" y="1318394"/>
                          </a:cubicBezTo>
                          <a:cubicBezTo>
                            <a:pt x="23490" y="1319994"/>
                            <a:pt x="27540" y="1320800"/>
                            <a:pt x="31751" y="1320800"/>
                          </a:cubicBezTo>
                          <a:lnTo>
                            <a:pt x="13163551" y="1320800"/>
                          </a:lnTo>
                          <a:cubicBezTo>
                            <a:pt x="13167760" y="1320800"/>
                            <a:pt x="13171809" y="1319994"/>
                            <a:pt x="13175699" y="1318394"/>
                          </a:cubicBezTo>
                          <a:cubicBezTo>
                            <a:pt x="13179588" y="1316795"/>
                            <a:pt x="13183022" y="1314500"/>
                            <a:pt x="13186000" y="1311511"/>
                          </a:cubicBezTo>
                          <a:cubicBezTo>
                            <a:pt x="13188977" y="1308547"/>
                            <a:pt x="13191271" y="1305112"/>
                            <a:pt x="13192882" y="1301217"/>
                          </a:cubicBezTo>
                          <a:cubicBezTo>
                            <a:pt x="13194493" y="1297323"/>
                            <a:pt x="13195299" y="1293267"/>
                            <a:pt x="13195301" y="12890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27"/>
                            <a:pt x="13188977" y="12291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44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4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-64904</wp:posOffset>
            </wp:positionV>
            <wp:extent cx="6597650" cy="660400"/>
            <wp:effectExtent l="0" t="0" r="0" b="0"/>
            <wp:wrapNone/>
            <wp:docPr id="502" name="Freeform 5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660400"/>
                    </a:xfrm>
                    <a:custGeom>
                      <a:rect l="l" t="t" r="r" b="b"/>
                      <a:pathLst>
                        <a:path w="13195301" h="1320800">
                          <a:moveTo>
                            <a:pt x="1" y="31750"/>
                          </a:moveTo>
                          <a:lnTo>
                            <a:pt x="1" y="1289050"/>
                          </a:lnTo>
                          <a:cubicBezTo>
                            <a:pt x="0" y="1293267"/>
                            <a:pt x="806" y="1297323"/>
                            <a:pt x="2417" y="1301217"/>
                          </a:cubicBezTo>
                          <a:cubicBezTo>
                            <a:pt x="4029" y="1305112"/>
                            <a:pt x="6323" y="1308547"/>
                            <a:pt x="9300" y="1311511"/>
                          </a:cubicBezTo>
                          <a:cubicBezTo>
                            <a:pt x="12277" y="1314500"/>
                            <a:pt x="15710" y="1316795"/>
                            <a:pt x="19600" y="1318394"/>
                          </a:cubicBezTo>
                          <a:cubicBezTo>
                            <a:pt x="23490" y="1319994"/>
                            <a:pt x="27540" y="1320800"/>
                            <a:pt x="31751" y="1320800"/>
                          </a:cubicBezTo>
                          <a:lnTo>
                            <a:pt x="13163551" y="1320800"/>
                          </a:lnTo>
                          <a:cubicBezTo>
                            <a:pt x="13167760" y="1320800"/>
                            <a:pt x="13171809" y="1319994"/>
                            <a:pt x="13175699" y="1318394"/>
                          </a:cubicBezTo>
                          <a:cubicBezTo>
                            <a:pt x="13179588" y="1316795"/>
                            <a:pt x="13183022" y="1314500"/>
                            <a:pt x="13186000" y="1311511"/>
                          </a:cubicBezTo>
                          <a:cubicBezTo>
                            <a:pt x="13188977" y="1308547"/>
                            <a:pt x="13191271" y="1305112"/>
                            <a:pt x="13192882" y="1301217"/>
                          </a:cubicBezTo>
                          <a:cubicBezTo>
                            <a:pt x="13194493" y="1297323"/>
                            <a:pt x="13195299" y="1293267"/>
                            <a:pt x="13195301" y="12890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27"/>
                            <a:pt x="13188977" y="12291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44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Rule Matches Found: 2,252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Affected Campaigns: 2,252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Severity: 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What This Means: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5" w:after="0" w:line="220" w:lineRule="exact"/>
        <w:ind w:left="635" w:right="1094" w:firstLine="0"/>
      </w:pPr>
      <w:r>
        <w:drawing>
          <wp:anchor simplePos="0" relativeHeight="251658444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158161</wp:posOffset>
            </wp:positionV>
            <wp:extent cx="31750" cy="31750"/>
            <wp:effectExtent l="0" t="0" r="0" b="0"/>
            <wp:wrapNone/>
            <wp:docPr id="503" name="Freeform 5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15"/>
                            <a:pt x="61084" y="19633"/>
                          </a:cubicBezTo>
                          <a:cubicBezTo>
                            <a:pt x="59472" y="15727"/>
                            <a:pt x="57178" y="12291"/>
                            <a:pt x="54201" y="9302"/>
                          </a:cubicBezTo>
                          <a:cubicBezTo>
                            <a:pt x="51224" y="6338"/>
                            <a:pt x="47790" y="4044"/>
                            <a:pt x="43901" y="2431"/>
                          </a:cubicBezTo>
                          <a:cubicBezTo>
                            <a:pt x="40011" y="807"/>
                            <a:pt x="35961" y="0"/>
                            <a:pt x="31751" y="0"/>
                          </a:cubicBezTo>
                          <a:cubicBezTo>
                            <a:pt x="27540" y="0"/>
                            <a:pt x="23490" y="807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02"/>
                          </a:cubicBezTo>
                          <a:cubicBezTo>
                            <a:pt x="6323" y="12291"/>
                            <a:pt x="4029" y="15727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55"/>
                            <a:pt x="806" y="40010"/>
                            <a:pt x="2417" y="43892"/>
                          </a:cubicBezTo>
                          <a:cubicBezTo>
                            <a:pt x="4029" y="47799"/>
                            <a:pt x="6323" y="51235"/>
                            <a:pt x="9300" y="54199"/>
                          </a:cubicBezTo>
                          <a:cubicBezTo>
                            <a:pt x="12277" y="57175"/>
                            <a:pt x="15710" y="59470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70"/>
                            <a:pt x="51224" y="57175"/>
                            <a:pt x="54201" y="54199"/>
                          </a:cubicBezTo>
                          <a:cubicBezTo>
                            <a:pt x="57178" y="51235"/>
                            <a:pt x="59472" y="47799"/>
                            <a:pt x="61084" y="43905"/>
                          </a:cubicBezTo>
                          <a:cubicBezTo>
                            <a:pt x="62695" y="40010"/>
                            <a:pt x="63500" y="35955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2,252 rows are flagged by CAM-URL-001 under the current URL pattern rule.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drawing>
          <wp:anchor simplePos="0" relativeHeight="251658450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63546</wp:posOffset>
            </wp:positionV>
            <wp:extent cx="31750" cy="31750"/>
            <wp:effectExtent l="0" t="0" r="0" b="0"/>
            <wp:wrapNone/>
            <wp:docPr id="504" name="Freeform 5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27"/>
                            <a:pt x="57178" y="12291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31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7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188"/>
                            <a:pt x="15710" y="59482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82"/>
                            <a:pt x="51224" y="57188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These are likely: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0" w:lineRule="exact"/>
        <w:ind w:left="1035" w:right="1094" w:firstLine="0"/>
      </w:pPr>
      <w:r>
        <w:drawing>
          <wp:anchor simplePos="0" relativeHeight="251658456" behindDoc="0" locked="0" layoutInCell="1" allowOverlap="1">
            <wp:simplePos x="0" y="0"/>
            <wp:positionH relativeFrom="page">
              <wp:posOffset>879474</wp:posOffset>
            </wp:positionH>
            <wp:positionV relativeFrom="line">
              <wp:posOffset>63546</wp:posOffset>
            </wp:positionV>
            <wp:extent cx="31750" cy="31750"/>
            <wp:effectExtent l="0" t="0" r="0" b="0"/>
            <wp:wrapNone/>
            <wp:docPr id="505" name="Freeform 5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38"/>
                            <a:pt x="47791" y="4044"/>
                            <a:pt x="43901" y="2431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44"/>
                            <a:pt x="12277" y="6338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7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1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00000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Internal names instead of URLs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>
        <w:drawing>
          <wp:anchor simplePos="0" relativeHeight="251658462" behindDoc="0" locked="0" layoutInCell="1" allowOverlap="1">
            <wp:simplePos x="0" y="0"/>
            <wp:positionH relativeFrom="page">
              <wp:posOffset>879474</wp:posOffset>
            </wp:positionH>
            <wp:positionV relativeFrom="line">
              <wp:posOffset>63546</wp:posOffset>
            </wp:positionV>
            <wp:extent cx="31750" cy="31750"/>
            <wp:effectExtent l="0" t="0" r="0" b="0"/>
            <wp:wrapNone/>
            <wp:docPr id="506" name="Freeform 5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38"/>
                            <a:pt x="47791" y="4044"/>
                            <a:pt x="43901" y="2444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44"/>
                            <a:pt x="12277" y="6338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1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00000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Incomplete URLs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1035" w:right="0" w:firstLine="0"/>
      </w:pPr>
      <w:r>
        <w:drawing>
          <wp:anchor simplePos="0" relativeHeight="251658468" behindDoc="0" locked="0" layoutInCell="1" allowOverlap="1">
            <wp:simplePos x="0" y="0"/>
            <wp:positionH relativeFrom="page">
              <wp:posOffset>879474</wp:posOffset>
            </wp:positionH>
            <wp:positionV relativeFrom="line">
              <wp:posOffset>57831</wp:posOffset>
            </wp:positionV>
            <wp:extent cx="31750" cy="31750"/>
            <wp:effectExtent l="0" t="0" r="0" b="0"/>
            <wp:wrapNone/>
            <wp:docPr id="507" name="Freeform 5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27"/>
                            <a:pt x="57178" y="12291"/>
                            <a:pt x="54201" y="9315"/>
                          </a:cubicBezTo>
                          <a:cubicBezTo>
                            <a:pt x="51224" y="6350"/>
                            <a:pt x="47791" y="4056"/>
                            <a:pt x="43901" y="2431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48"/>
                            <a:pt x="2417" y="43942"/>
                          </a:cubicBezTo>
                          <a:cubicBezTo>
                            <a:pt x="4029" y="47824"/>
                            <a:pt x="6323" y="51259"/>
                            <a:pt x="9300" y="54224"/>
                          </a:cubicBezTo>
                          <a:cubicBezTo>
                            <a:pt x="12277" y="57213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1" y="59507"/>
                            <a:pt x="51224" y="57213"/>
                            <a:pt x="54201" y="54224"/>
                          </a:cubicBezTo>
                          <a:cubicBezTo>
                            <a:pt x="57178" y="51259"/>
                            <a:pt x="59472" y="47824"/>
                            <a:pt x="61084" y="43917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000000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Legacy formats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0" w:lineRule="exact"/>
        <w:ind w:left="635" w:right="1094" w:firstLine="0"/>
      </w:pPr>
      <w:r>
        <w:drawing>
          <wp:anchor simplePos="0" relativeHeight="251658474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63546</wp:posOffset>
            </wp:positionV>
            <wp:extent cx="31750" cy="31750"/>
            <wp:effectExtent l="0" t="0" r="0" b="0"/>
            <wp:wrapNone/>
            <wp:docPr id="508" name="Freeform 5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491"/>
                            <a:pt x="61084" y="19609"/>
                          </a:cubicBezTo>
                          <a:cubicBezTo>
                            <a:pt x="59472" y="15727"/>
                            <a:pt x="57178" y="12291"/>
                            <a:pt x="54201" y="9302"/>
                          </a:cubicBezTo>
                          <a:cubicBezTo>
                            <a:pt x="51224" y="6338"/>
                            <a:pt x="47790" y="4044"/>
                            <a:pt x="43901" y="2444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44"/>
                            <a:pt x="12277" y="6338"/>
                            <a:pt x="9300" y="9302"/>
                          </a:cubicBezTo>
                          <a:cubicBezTo>
                            <a:pt x="6323" y="12291"/>
                            <a:pt x="4029" y="15727"/>
                            <a:pt x="2417" y="19609"/>
                          </a:cubicBezTo>
                          <a:cubicBezTo>
                            <a:pt x="806" y="23491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7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188"/>
                            <a:pt x="15710" y="59482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82"/>
                            <a:pt x="51224" y="57188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Baseline reference in prior documentation: ~2,242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>
        <w:drawing>
          <wp:anchor simplePos="0" relativeHeight="251658480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63546</wp:posOffset>
            </wp:positionV>
            <wp:extent cx="31750" cy="31750"/>
            <wp:effectExtent l="0" t="0" r="0" b="0"/>
            <wp:wrapNone/>
            <wp:docPr id="509" name="Freeform 5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68"/>
                            <a:pt x="43901" y="2444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68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59"/>
                            <a:pt x="9300" y="54224"/>
                          </a:cubicBezTo>
                          <a:cubicBezTo>
                            <a:pt x="12277" y="57200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95"/>
                            <a:pt x="51224" y="57200"/>
                            <a:pt x="54201" y="54224"/>
                          </a:cubicBezTo>
                          <a:cubicBezTo>
                            <a:pt x="57178" y="51259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Current run result: 2,252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Sample Rule Matches (Actual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y Output - Top 10 URLs):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466725</wp:posOffset>
            </wp:positionH>
            <wp:positionV relativeFrom="paragraph">
              <wp:posOffset>91825</wp:posOffset>
            </wp:positionV>
            <wp:extent cx="6629400" cy="38097"/>
            <wp:effectExtent l="0" t="0" r="0" b="0"/>
            <wp:wrapNone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>
                      <a:picLocks noChangeAspect="0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29400" cy="38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7018e000000gayAAAQ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Value: Givebrite.com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1117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Reason flagged: does not start with https://, http://, or www.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466725</wp:posOffset>
            </wp:positionH>
            <wp:positionV relativeFrom="line">
              <wp:posOffset>-520830</wp:posOffset>
            </wp:positionV>
            <wp:extent cx="38100" cy="3092396"/>
            <wp:effectExtent l="0" t="0" r="0" b="0"/>
            <wp:wrapNone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>
                      <a:picLocks noChangeAspect="0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" cy="3092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7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-504959</wp:posOffset>
            </wp:positionV>
            <wp:extent cx="6597650" cy="3063875"/>
            <wp:effectExtent l="0" t="0" r="0" b="0"/>
            <wp:wrapNone/>
            <wp:docPr id="512" name="Freeform 5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3063875"/>
                    </a:xfrm>
                    <a:custGeom>
                      <a:rect l="l" t="t" r="r" b="b"/>
                      <a:pathLst>
                        <a:path w="13195301" h="6127750">
                          <a:moveTo>
                            <a:pt x="1" y="0"/>
                          </a:moveTo>
                          <a:lnTo>
                            <a:pt x="1" y="6096000"/>
                          </a:lnTo>
                          <a:cubicBezTo>
                            <a:pt x="0" y="6100230"/>
                            <a:pt x="806" y="6104285"/>
                            <a:pt x="2417" y="6108180"/>
                          </a:cubicBezTo>
                          <a:cubicBezTo>
                            <a:pt x="4029" y="6112062"/>
                            <a:pt x="6323" y="6115497"/>
                            <a:pt x="9300" y="6118461"/>
                          </a:cubicBezTo>
                          <a:cubicBezTo>
                            <a:pt x="12277" y="6121450"/>
                            <a:pt x="15710" y="6123745"/>
                            <a:pt x="19600" y="6125357"/>
                          </a:cubicBezTo>
                          <a:cubicBezTo>
                            <a:pt x="23490" y="6126957"/>
                            <a:pt x="27540" y="6127750"/>
                            <a:pt x="31751" y="6127750"/>
                          </a:cubicBezTo>
                          <a:lnTo>
                            <a:pt x="13163551" y="6127750"/>
                          </a:lnTo>
                          <a:cubicBezTo>
                            <a:pt x="13167760" y="6127750"/>
                            <a:pt x="13171809" y="6126957"/>
                            <a:pt x="13175699" y="6125357"/>
                          </a:cubicBezTo>
                          <a:cubicBezTo>
                            <a:pt x="13179588" y="6123745"/>
                            <a:pt x="13183022" y="6121450"/>
                            <a:pt x="13186000" y="6118461"/>
                          </a:cubicBezTo>
                          <a:cubicBezTo>
                            <a:pt x="13188977" y="6115497"/>
                            <a:pt x="13191271" y="6112062"/>
                            <a:pt x="13192882" y="6108167"/>
                          </a:cubicBezTo>
                          <a:cubicBezTo>
                            <a:pt x="13194493" y="6104285"/>
                            <a:pt x="13195299" y="6100230"/>
                            <a:pt x="13195301" y="6096000"/>
                          </a:cubicBezTo>
                          <a:lnTo>
                            <a:pt x="13195301" y="0"/>
                          </a:lnTo>
                          <a:lnTo>
                            <a:pt x="1" y="0"/>
                          </a:lnTo>
                          <a:close/>
                          <a:moveTo>
                            <a:pt x="1" y="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701N2000002Dfc5IAC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Value: FR-NAT-LNS-BIS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1733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701N2000002DnoAIAS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Value: FR-NAT-LNS-BIS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1733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701N200000eIvIZIA0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4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Value: last_ten_nights__gaza_emergency_appeal_in_the_name_of_mohammed_farraj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701N200000eMaCYIA0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1348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Value: urgent_aid_for_families_in_gaza_and_yemen_with_jubad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701N200000eMe6bIAC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1886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Value: ayesha_suleimans_reach_sisters_boat_race_2025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1733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68" w:after="4" w:line="150" w:lineRule="exact"/>
        <w:ind w:left="5276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8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6538" w:space="3623"/>
            <w:col w:w="730" w:space="0"/>
          </w:cols>
          <w:docGrid w:linePitch="360"/>
        </w:sectPr>
        <w:spacing w:before="159" w:after="4" w:line="150" w:lineRule="exact"/>
        <w:ind w:left="0" w:right="0" w:firstLine="0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7058025</wp:posOffset>
            </wp:positionH>
            <wp:positionV relativeFrom="line">
              <wp:posOffset>7172464</wp:posOffset>
            </wp:positionV>
            <wp:extent cx="38100" cy="3092396"/>
            <wp:effectExtent l="0" t="0" r="0" b="0"/>
            <wp:wrapNone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>
                      <a:picLocks noChangeAspect="0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" cy="3092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701N200000eMiIHIA0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Value: halimat_raheems_reach_sisters_boat_race_2025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466725</wp:posOffset>
            </wp:positionH>
            <wp:positionV relativeFrom="line">
              <wp:posOffset>-368428</wp:posOffset>
            </wp:positionV>
            <wp:extent cx="38100" cy="1987544"/>
            <wp:effectExtent l="0" t="0" r="0" b="0"/>
            <wp:wrapNone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>
                      <a:picLocks noChangeAspect="0" noChangeArrowheads="1"/>
                    </pic:cNvPicPr>
                  </pic:nvPicPr>
                  <pic:blipFill>
                    <a:blip r:embed="rId5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" cy="1987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-355734</wp:posOffset>
            </wp:positionV>
            <wp:extent cx="6597650" cy="1958975"/>
            <wp:effectExtent l="0" t="0" r="0" b="0"/>
            <wp:wrapNone/>
            <wp:docPr id="515" name="Freeform 5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958975"/>
                    </a:xfrm>
                    <a:custGeom>
                      <a:rect l="l" t="t" r="r" b="b"/>
                      <a:pathLst>
                        <a:path w="13195301" h="3917950">
                          <a:moveTo>
                            <a:pt x="1" y="31750"/>
                          </a:moveTo>
                          <a:lnTo>
                            <a:pt x="1" y="3917950"/>
                          </a:lnTo>
                          <a:lnTo>
                            <a:pt x="13195301" y="3917950"/>
                          </a:lnTo>
                          <a:lnTo>
                            <a:pt x="13195301" y="31750"/>
                          </a:lnTo>
                          <a:cubicBezTo>
                            <a:pt x="13195299" y="27559"/>
                            <a:pt x="13194493" y="23515"/>
                            <a:pt x="13192882" y="19633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701N200000eMk75IAC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273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Value: maaria_siddiques_reach_sisters_boat_race_2025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701N200000eMkJrIAK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Value: leeds_beckett_isoc__gaza_emergency_human_appeal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1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Campaign: 701N200000eMm8qIAC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Value: zainab_ahnouds_reach_sisters_boat_race_2025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395" w:right="2120" w:firstLine="0"/>
        <w:jc w:val="right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  Reason flagged: does not match current URL prefix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466725</wp:posOffset>
            </wp:positionH>
            <wp:positionV relativeFrom="paragraph">
              <wp:posOffset>136273</wp:posOffset>
            </wp:positionV>
            <wp:extent cx="6629400" cy="38098"/>
            <wp:effectExtent l="0" t="0" r="0" b="0"/>
            <wp:wrapNone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>
                      <a:picLocks noChangeAspect="0" noChangeArrowheads="1"/>
                    </pic:cNvPicPr>
                  </pic:nvPicPr>
                  <pic:blipFill>
                    <a:blip r:embed="rId5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629400" cy="38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SQL Check Que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y (CAM-URL-001 - Top 100 rows outside current URL pattern rule):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35" w:after="5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SELECT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TOP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100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-264294</wp:posOffset>
            </wp:positionV>
            <wp:extent cx="6597650" cy="1384300"/>
            <wp:effectExtent l="0" t="0" r="0" b="0"/>
            <wp:wrapNone/>
            <wp:docPr id="517" name="Freeform 5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384300"/>
                    </a:xfrm>
                    <a:custGeom>
                      <a:rect l="l" t="t" r="r" b="b"/>
                      <a:pathLst>
                        <a:path w="13195301" h="2768600">
                          <a:moveTo>
                            <a:pt x="1" y="31750"/>
                          </a:moveTo>
                          <a:lnTo>
                            <a:pt x="1" y="2736850"/>
                          </a:lnTo>
                          <a:cubicBezTo>
                            <a:pt x="0" y="2741080"/>
                            <a:pt x="806" y="2745135"/>
                            <a:pt x="2417" y="2749030"/>
                          </a:cubicBezTo>
                          <a:cubicBezTo>
                            <a:pt x="4029" y="2752924"/>
                            <a:pt x="6323" y="2756359"/>
                            <a:pt x="9300" y="2759324"/>
                          </a:cubicBezTo>
                          <a:cubicBezTo>
                            <a:pt x="12277" y="2762300"/>
                            <a:pt x="15710" y="2764595"/>
                            <a:pt x="19600" y="2766194"/>
                          </a:cubicBezTo>
                          <a:cubicBezTo>
                            <a:pt x="23490" y="2767794"/>
                            <a:pt x="27540" y="2768600"/>
                            <a:pt x="31751" y="2768600"/>
                          </a:cubicBezTo>
                          <a:lnTo>
                            <a:pt x="13163551" y="2768600"/>
                          </a:lnTo>
                          <a:cubicBezTo>
                            <a:pt x="13167760" y="2768600"/>
                            <a:pt x="13171809" y="2767807"/>
                            <a:pt x="13175699" y="2766207"/>
                          </a:cubicBezTo>
                          <a:cubicBezTo>
                            <a:pt x="13179588" y="2764595"/>
                            <a:pt x="13183022" y="2762300"/>
                            <a:pt x="13186000" y="2759324"/>
                          </a:cubicBezTo>
                          <a:cubicBezTo>
                            <a:pt x="13188977" y="2756359"/>
                            <a:pt x="13191271" y="2752924"/>
                            <a:pt x="13192882" y="2749017"/>
                          </a:cubicBezTo>
                          <a:cubicBezTo>
                            <a:pt x="13194493" y="2745135"/>
                            <a:pt x="13195299" y="2741080"/>
                            <a:pt x="13195301" y="27368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27"/>
                            <a:pt x="13188977" y="12291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9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-264294</wp:posOffset>
            </wp:positionV>
            <wp:extent cx="6597650" cy="1384300"/>
            <wp:effectExtent l="0" t="0" r="0" b="0"/>
            <wp:wrapNone/>
            <wp:docPr id="518" name="Freeform 5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1384300"/>
                    </a:xfrm>
                    <a:custGeom>
                      <a:rect l="l" t="t" r="r" b="b"/>
                      <a:pathLst>
                        <a:path w="13195301" h="2768600">
                          <a:moveTo>
                            <a:pt x="1" y="31750"/>
                          </a:moveTo>
                          <a:lnTo>
                            <a:pt x="1" y="2736850"/>
                          </a:lnTo>
                          <a:cubicBezTo>
                            <a:pt x="0" y="2741080"/>
                            <a:pt x="806" y="2745135"/>
                            <a:pt x="2417" y="2749030"/>
                          </a:cubicBezTo>
                          <a:cubicBezTo>
                            <a:pt x="4029" y="2752924"/>
                            <a:pt x="6323" y="2756359"/>
                            <a:pt x="9300" y="2759324"/>
                          </a:cubicBezTo>
                          <a:cubicBezTo>
                            <a:pt x="12277" y="2762300"/>
                            <a:pt x="15710" y="2764595"/>
                            <a:pt x="19600" y="2766194"/>
                          </a:cubicBezTo>
                          <a:cubicBezTo>
                            <a:pt x="23490" y="2767794"/>
                            <a:pt x="27540" y="2768600"/>
                            <a:pt x="31751" y="2768600"/>
                          </a:cubicBezTo>
                          <a:lnTo>
                            <a:pt x="13163551" y="2768600"/>
                          </a:lnTo>
                          <a:cubicBezTo>
                            <a:pt x="13167760" y="2768600"/>
                            <a:pt x="13171809" y="2767807"/>
                            <a:pt x="13175699" y="2766207"/>
                          </a:cubicBezTo>
                          <a:cubicBezTo>
                            <a:pt x="13179588" y="2764595"/>
                            <a:pt x="13183022" y="2762300"/>
                            <a:pt x="13186000" y="2759324"/>
                          </a:cubicBezTo>
                          <a:cubicBezTo>
                            <a:pt x="13188977" y="2756359"/>
                            <a:pt x="13191271" y="2752924"/>
                            <a:pt x="13192882" y="2749017"/>
                          </a:cubicBezTo>
                          <a:cubicBezTo>
                            <a:pt x="13194493" y="2745135"/>
                            <a:pt x="13195299" y="2741080"/>
                            <a:pt x="13195301" y="27368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27"/>
                            <a:pt x="13188977" y="12291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19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291"/>
                            <a:pt x="4029" y="15727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[Id], [Name], [Fundraising_page_url__c], [Status], [SystemModstamp]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FROM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WHERE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[Fundraising_page_url__c]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IS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NOT NULL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LTRIM(RTRIM([Fundraising_page_url__c])) &lt;&gt;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0" w:lineRule="exact"/>
        <w:ind w:left="475" w:right="731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(LTRIM(RTRIM([Fundraising_page_url__c])))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NOT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LIKE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718C00"/>
          <w:spacing w:val="-2"/>
          <w:sz w:val="14"/>
          <w:szCs w:val="14"/>
          <w:lang w:val="en-US" w:bidi="en-US"/>
        </w:rPr>
        <w:t>'https://%'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(LTRIM(RTRIM([Fundraising_page_url__c])))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NOT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LIKE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'http://%'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AND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F5871F"/>
          <w:sz w:val="14"/>
          <w:szCs w:val="14"/>
          <w:lang w:val="en-US" w:bidi="en-US"/>
        </w:rPr>
        <w:t>LOWER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(LTRIM(RTRIM([Fundraising_page_url__c])))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NOT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LIKE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718C00"/>
          <w:sz w:val="14"/>
          <w:szCs w:val="14"/>
          <w:lang w:val="en-US" w:bidi="en-US"/>
        </w:rPr>
        <w:t>'www.%'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ORDER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BY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 [SystemModstamp] </w:t>
      </w:r>
      <w:r>
        <w:rPr baseline="0" dirty="0">
          <w:rFonts w:ascii="Consolas" w:hAnsi="Consolas" w:eastAsia="Consolas" w:cs="Consolas"/>
          <w:color w:val="8959A8"/>
          <w:sz w:val="14"/>
          <w:szCs w:val="14"/>
          <w:lang w:val="en-US" w:bidi="en-US"/>
        </w:rPr>
        <w:t>DESC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Engineering Obse</w:t>
      </w:r>
      <w:r>
        <w:rPr baseline="0" dirty="0">
          <w:rFonts w:ascii="Segoe UI" w:hAnsi="Segoe UI" w:eastAsia="Segoe UI" w:cs="Segoe UI"/>
          <w:b/>
          <w:bCs/>
          <w:color w:val="000000"/>
          <w:spacing w:val="5"/>
          <w:sz w:val="14"/>
          <w:szCs w:val="14"/>
          <w:lang w:val="en-US" w:bidi="en-US"/>
        </w:rPr>
        <w:t>r</w:t>
      </w:r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vation: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635" w:right="0" w:firstLine="0"/>
      </w:pPr>
      <w:r>
        <w:drawing>
          <wp:anchor simplePos="0" relativeHeight="251658494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151811</wp:posOffset>
            </wp:positionV>
            <wp:extent cx="31750" cy="31750"/>
            <wp:effectExtent l="0" t="0" r="0" b="0"/>
            <wp:wrapNone/>
            <wp:docPr id="519" name="Freeform 5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44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56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Many flagged values look like codes/titles instead of prefixed URLs.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Business Confirmation Needed: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Confirm intended use and accepted formats for this field.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479424</wp:posOffset>
            </wp:positionH>
            <wp:positionV relativeFrom="paragraph">
              <wp:posOffset>117221</wp:posOffset>
            </wp:positionV>
            <wp:extent cx="6604000" cy="12700"/>
            <wp:effectExtent l="0" t="0" r="0" b="0"/>
            <wp:wrapNone/>
            <wp:docPr id="520" name="Freeform 5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64" w:after="8" w:line="279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2"/>
          <w:sz w:val="21"/>
          <w:szCs w:val="21"/>
          <w:lang w:val="en-US" w:bidi="en-US"/>
        </w:rPr>
        <w:t>SECTION 3B: NEWLY ADDED COVERAGE (CAM-010 TO CAM-017)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1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These checks were added in the latest PROD revision to cover previously missing candidate areas from EDA.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6925" w:space="3236"/>
            <w:col w:w="730" w:space="0"/>
          </w:cols>
          <w:docGrid w:linePitch="360"/>
        </w:sectPr>
        <w:spacing w:before="159" w:after="4" w:line="15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8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6"/>
          <w:sz w:val="14"/>
          <w:szCs w:val="14"/>
          <w:lang w:val="en-US" w:bidi="en-US"/>
        </w:rPr>
        <w:t>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521" name="Freeform 5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6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3187700" cy="6350"/>
            <wp:effectExtent l="0" t="0" r="0" b="0"/>
            <wp:wrapNone/>
            <wp:docPr id="522" name="Freeform 5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87700" cy="6350"/>
                    </a:xfrm>
                    <a:custGeom>
                      <a:rect l="l" t="t" r="r" b="b"/>
                      <a:pathLst>
                        <a:path w="6375400" h="12700">
                          <a:moveTo>
                            <a:pt x="0" y="12700"/>
                          </a:moveTo>
                          <a:lnTo>
                            <a:pt x="6375400" y="12700"/>
                          </a:lnTo>
                          <a:lnTo>
                            <a:pt x="637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523" name="Freeform 5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9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3187700" cy="6350"/>
            <wp:effectExtent l="0" t="0" r="0" b="0"/>
            <wp:wrapNone/>
            <wp:docPr id="524" name="Freeform 5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87700" cy="6350"/>
                    </a:xfrm>
                    <a:custGeom>
                      <a:rect l="l" t="t" r="r" b="b"/>
                      <a:pathLst>
                        <a:path w="6375400" h="12700">
                          <a:moveTo>
                            <a:pt x="0" y="12700"/>
                          </a:moveTo>
                          <a:lnTo>
                            <a:pt x="6375400" y="12700"/>
                          </a:lnTo>
                          <a:lnTo>
                            <a:pt x="637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1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525" name="Freeform 5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2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3187700" cy="6350"/>
            <wp:effectExtent l="0" t="0" r="0" b="0"/>
            <wp:wrapNone/>
            <wp:docPr id="526" name="Freeform 5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87700" cy="6350"/>
                    </a:xfrm>
                    <a:custGeom>
                      <a:rect l="l" t="t" r="r" b="b"/>
                      <a:pathLst>
                        <a:path w="6375400" h="12700">
                          <a:moveTo>
                            <a:pt x="0" y="12700"/>
                          </a:moveTo>
                          <a:lnTo>
                            <a:pt x="6375400" y="12700"/>
                          </a:lnTo>
                          <a:lnTo>
                            <a:pt x="637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527" name="Freeform 5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5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3187700" cy="6350"/>
            <wp:effectExtent l="0" t="0" r="0" b="0"/>
            <wp:wrapNone/>
            <wp:docPr id="528" name="Freeform 5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87700" cy="6350"/>
                    </a:xfrm>
                    <a:custGeom>
                      <a:rect l="l" t="t" r="r" b="b"/>
                      <a:pathLst>
                        <a:path w="6375400" h="12700">
                          <a:moveTo>
                            <a:pt x="0" y="12700"/>
                          </a:moveTo>
                          <a:lnTo>
                            <a:pt x="6375400" y="12700"/>
                          </a:lnTo>
                          <a:lnTo>
                            <a:pt x="637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7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529" name="Freeform 5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8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3187700" cy="6350"/>
            <wp:effectExtent l="0" t="0" r="0" b="0"/>
            <wp:wrapNone/>
            <wp:docPr id="530" name="Freeform 5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87700" cy="6350"/>
                    </a:xfrm>
                    <a:custGeom>
                      <a:rect l="l" t="t" r="r" b="b"/>
                      <a:pathLst>
                        <a:path w="6375400" h="12700">
                          <a:moveTo>
                            <a:pt x="0" y="12700"/>
                          </a:moveTo>
                          <a:lnTo>
                            <a:pt x="6375400" y="12700"/>
                          </a:lnTo>
                          <a:lnTo>
                            <a:pt x="637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531" name="Freeform 5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71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3187700" cy="6350"/>
            <wp:effectExtent l="0" t="0" r="0" b="0"/>
            <wp:wrapNone/>
            <wp:docPr id="532" name="Freeform 5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87700" cy="6350"/>
                    </a:xfrm>
                    <a:custGeom>
                      <a:rect l="l" t="t" r="r" b="b"/>
                      <a:pathLst>
                        <a:path w="6375400" h="12700">
                          <a:moveTo>
                            <a:pt x="0" y="12700"/>
                          </a:moveTo>
                          <a:lnTo>
                            <a:pt x="6375400" y="12700"/>
                          </a:lnTo>
                          <a:lnTo>
                            <a:pt x="637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3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01650" cy="6350"/>
            <wp:effectExtent l="0" t="0" r="0" b="0"/>
            <wp:wrapNone/>
            <wp:docPr id="533" name="Freeform 5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01650" cy="6350"/>
                    </a:xfrm>
                    <a:custGeom>
                      <a:rect l="l" t="t" r="r" b="b"/>
                      <a:pathLst>
                        <a:path w="1003300" h="12700">
                          <a:moveTo>
                            <a:pt x="0" y="12700"/>
                          </a:moveTo>
                          <a:lnTo>
                            <a:pt x="1003300" y="12700"/>
                          </a:lnTo>
                          <a:lnTo>
                            <a:pt x="1003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74" behindDoc="0" locked="0" layoutInCell="1" allowOverlap="1">
            <wp:simplePos x="0" y="0"/>
            <wp:positionH relativeFrom="page">
              <wp:posOffset>981074</wp:posOffset>
            </wp:positionH>
            <wp:positionV relativeFrom="line">
              <wp:posOffset>43861</wp:posOffset>
            </wp:positionV>
            <wp:extent cx="3187700" cy="6350"/>
            <wp:effectExtent l="0" t="0" r="0" b="0"/>
            <wp:wrapNone/>
            <wp:docPr id="534" name="Freeform 5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87700" cy="6350"/>
                    </a:xfrm>
                    <a:custGeom>
                      <a:rect l="l" t="t" r="r" b="b"/>
                      <a:pathLst>
                        <a:path w="6375400" h="12700">
                          <a:moveTo>
                            <a:pt x="0" y="12700"/>
                          </a:moveTo>
                          <a:lnTo>
                            <a:pt x="6375400" y="12700"/>
                          </a:lnTo>
                          <a:lnTo>
                            <a:pt x="6375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1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Interpretation: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18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Description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ParentId must reference existing campaign Id when populated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ActualCost should not exceed 200% of BudgetedCost when BudgetedCost &gt; 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NumberOfOpportunities must be &lt;= HierarchyNumberOfOpportunities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Casesafe_Campaign_ID__c should match Id when both populated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Year__c must be valid 4-digit range (2000..current+1) when populated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Region__c must be from approved list when populated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IsDeleted must be true/false token in raw layer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18" w:after="5" w:line="186" w:lineRule="exact"/>
        <w:ind w:left="0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7058025</wp:posOffset>
            </wp:positionH>
            <wp:positionV relativeFrom="line">
              <wp:posOffset>-4973268</wp:posOffset>
            </wp:positionV>
            <wp:extent cx="38100" cy="1987544"/>
            <wp:effectExtent l="0" t="0" r="0" b="0"/>
            <wp:wrapNone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>
                      <a:picLocks noChangeAspect="0" noChangeArrowheads="1"/>
                    </pic:cNvPicPr>
                  </pic:nvPicPr>
                  <pic:blipFill>
                    <a:blip r:embed="rId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" cy="1987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Result (Current Run)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7" behindDoc="0" locked="0" layoutInCell="1" allowOverlap="1">
            <wp:simplePos x="0" y="0"/>
            <wp:positionH relativeFrom="page">
              <wp:posOffset>4168774</wp:posOffset>
            </wp:positionH>
            <wp:positionV relativeFrom="line">
              <wp:posOffset>43861</wp:posOffset>
            </wp:positionV>
            <wp:extent cx="1466850" cy="6350"/>
            <wp:effectExtent l="0" t="0" r="0" b="0"/>
            <wp:wrapNone/>
            <wp:docPr id="536" name="Freeform 5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466850" cy="6350"/>
                    </a:xfrm>
                    <a:custGeom>
                      <a:rect l="l" t="t" r="r" b="b"/>
                      <a:pathLst>
                        <a:path w="2933700" h="12700">
                          <a:moveTo>
                            <a:pt x="0" y="12700"/>
                          </a:moveTo>
                          <a:lnTo>
                            <a:pt x="2933700" y="12700"/>
                          </a:lnTo>
                          <a:lnTo>
                            <a:pt x="293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4168774</wp:posOffset>
            </wp:positionH>
            <wp:positionV relativeFrom="line">
              <wp:posOffset>43861</wp:posOffset>
            </wp:positionV>
            <wp:extent cx="1466850" cy="6350"/>
            <wp:effectExtent l="0" t="0" r="0" b="0"/>
            <wp:wrapNone/>
            <wp:docPr id="537" name="Freeform 5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466850" cy="6350"/>
                    </a:xfrm>
                    <a:custGeom>
                      <a:rect l="l" t="t" r="r" b="b"/>
                      <a:pathLst>
                        <a:path w="2933700" h="12700">
                          <a:moveTo>
                            <a:pt x="0" y="12700"/>
                          </a:moveTo>
                          <a:lnTo>
                            <a:pt x="2933700" y="12700"/>
                          </a:lnTo>
                          <a:lnTo>
                            <a:pt x="293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3" behindDoc="0" locked="0" layoutInCell="1" allowOverlap="1">
            <wp:simplePos x="0" y="0"/>
            <wp:positionH relativeFrom="page">
              <wp:posOffset>4168774</wp:posOffset>
            </wp:positionH>
            <wp:positionV relativeFrom="line">
              <wp:posOffset>43861</wp:posOffset>
            </wp:positionV>
            <wp:extent cx="1466850" cy="6350"/>
            <wp:effectExtent l="0" t="0" r="0" b="0"/>
            <wp:wrapNone/>
            <wp:docPr id="538" name="Freeform 5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466850" cy="6350"/>
                    </a:xfrm>
                    <a:custGeom>
                      <a:rect l="l" t="t" r="r" b="b"/>
                      <a:pathLst>
                        <a:path w="2933700" h="12700">
                          <a:moveTo>
                            <a:pt x="0" y="12700"/>
                          </a:moveTo>
                          <a:lnTo>
                            <a:pt x="2933700" y="12700"/>
                          </a:lnTo>
                          <a:lnTo>
                            <a:pt x="293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6" behindDoc="0" locked="0" layoutInCell="1" allowOverlap="1">
            <wp:simplePos x="0" y="0"/>
            <wp:positionH relativeFrom="page">
              <wp:posOffset>4168774</wp:posOffset>
            </wp:positionH>
            <wp:positionV relativeFrom="line">
              <wp:posOffset>43861</wp:posOffset>
            </wp:positionV>
            <wp:extent cx="1466850" cy="6350"/>
            <wp:effectExtent l="0" t="0" r="0" b="0"/>
            <wp:wrapNone/>
            <wp:docPr id="539" name="Freeform 5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466850" cy="6350"/>
                    </a:xfrm>
                    <a:custGeom>
                      <a:rect l="l" t="t" r="r" b="b"/>
                      <a:pathLst>
                        <a:path w="2933700" h="12700">
                          <a:moveTo>
                            <a:pt x="0" y="12700"/>
                          </a:moveTo>
                          <a:lnTo>
                            <a:pt x="2933700" y="12700"/>
                          </a:lnTo>
                          <a:lnTo>
                            <a:pt x="293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4168774</wp:posOffset>
            </wp:positionH>
            <wp:positionV relativeFrom="line">
              <wp:posOffset>43861</wp:posOffset>
            </wp:positionV>
            <wp:extent cx="1466850" cy="6350"/>
            <wp:effectExtent l="0" t="0" r="0" b="0"/>
            <wp:wrapNone/>
            <wp:docPr id="540" name="Freeform 5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466850" cy="6350"/>
                    </a:xfrm>
                    <a:custGeom>
                      <a:rect l="l" t="t" r="r" b="b"/>
                      <a:pathLst>
                        <a:path w="2933700" h="12700">
                          <a:moveTo>
                            <a:pt x="0" y="12700"/>
                          </a:moveTo>
                          <a:lnTo>
                            <a:pt x="2933700" y="12700"/>
                          </a:lnTo>
                          <a:lnTo>
                            <a:pt x="293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2" behindDoc="0" locked="0" layoutInCell="1" allowOverlap="1">
            <wp:simplePos x="0" y="0"/>
            <wp:positionH relativeFrom="page">
              <wp:posOffset>4168774</wp:posOffset>
            </wp:positionH>
            <wp:positionV relativeFrom="line">
              <wp:posOffset>43861</wp:posOffset>
            </wp:positionV>
            <wp:extent cx="1466850" cy="6350"/>
            <wp:effectExtent l="0" t="0" r="0" b="0"/>
            <wp:wrapNone/>
            <wp:docPr id="541" name="Freeform 5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466850" cy="6350"/>
                    </a:xfrm>
                    <a:custGeom>
                      <a:rect l="l" t="t" r="r" b="b"/>
                      <a:pathLst>
                        <a:path w="2933700" h="12700">
                          <a:moveTo>
                            <a:pt x="0" y="12700"/>
                          </a:moveTo>
                          <a:lnTo>
                            <a:pt x="2933700" y="12700"/>
                          </a:lnTo>
                          <a:lnTo>
                            <a:pt x="293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SKIPPED (no approved list loaded)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3" w:space="0" w:equalWidth="0">
            <w:col w:w="1176" w:space="-36"/>
            <w:col w:w="4865" w:space="160"/>
            <w:col w:w="2146" w:space="0"/>
          </w:cols>
          <w:docGrid w:linePitch="360"/>
        </w:sectPr>
        <w:spacing w:before="139" w:after="5" w:line="186" w:lineRule="exact"/>
        <w:ind w:left="0" w:right="0" w:firstLine="0"/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4168774</wp:posOffset>
            </wp:positionH>
            <wp:positionV relativeFrom="line">
              <wp:posOffset>43861</wp:posOffset>
            </wp:positionV>
            <wp:extent cx="1466850" cy="6350"/>
            <wp:effectExtent l="0" t="0" r="0" b="0"/>
            <wp:wrapNone/>
            <wp:docPr id="542" name="Freeform 5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466850" cy="6350"/>
                    </a:xfrm>
                    <a:custGeom>
                      <a:rect l="l" t="t" r="r" b="b"/>
                      <a:pathLst>
                        <a:path w="2933700" h="12700">
                          <a:moveTo>
                            <a:pt x="0" y="12700"/>
                          </a:moveTo>
                          <a:lnTo>
                            <a:pt x="2933700" y="12700"/>
                          </a:lnTo>
                          <a:lnTo>
                            <a:pt x="2933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8" w:after="5" w:line="186" w:lineRule="exact"/>
        <w:ind w:left="635" w:right="0" w:firstLine="0"/>
      </w:pPr>
      <w:r>
        <w:drawing>
          <wp:anchor simplePos="0" relativeHeight="251658601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151811</wp:posOffset>
            </wp:positionV>
            <wp:extent cx="31750" cy="31750"/>
            <wp:effectExtent l="0" t="0" r="0" b="0"/>
            <wp:wrapNone/>
            <wp:docPr id="543" name="Freeform 5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33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31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12"/>
                            <a:pt x="6323" y="51235"/>
                            <a:pt x="9300" y="54211"/>
                          </a:cubicBezTo>
                          <a:cubicBezTo>
                            <a:pt x="12277" y="57188"/>
                            <a:pt x="15710" y="59482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82"/>
                            <a:pt x="51224" y="57188"/>
                            <a:pt x="54201" y="54211"/>
                          </a:cubicBezTo>
                          <a:cubicBezTo>
                            <a:pt x="57178" y="51235"/>
                            <a:pt x="59472" y="47812"/>
                            <a:pt x="61084" y="43930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These rule checks are now active and executable in PROD.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635" w:right="0" w:firstLine="0"/>
      </w:pPr>
      <w:r>
        <w:drawing>
          <wp:anchor simplePos="0" relativeHeight="251658608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57831</wp:posOffset>
            </wp:positionV>
            <wp:extent cx="31750" cy="31750"/>
            <wp:effectExtent l="0" t="0" r="0" b="0"/>
            <wp:wrapNone/>
            <wp:docPr id="544" name="Freeform 5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44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7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188"/>
                            <a:pt x="15710" y="59482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82"/>
                            <a:pt x="51224" y="57188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CAM-016 is implemented and governed by [staging].[campaign_region_allowed_values].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555" w:right="3730" w:firstLine="0"/>
        <w:jc w:val="right"/>
      </w:pPr>
      <w:r>
        <w:drawing>
          <wp:anchor simplePos="0" relativeHeight="251658614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57196</wp:posOffset>
            </wp:positionV>
            <wp:extent cx="31750" cy="31750"/>
            <wp:effectExtent l="0" t="0" r="0" b="0"/>
            <wp:wrapNone/>
            <wp:docPr id="545" name="Freeform 5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27"/>
                          </a:cubicBezTo>
                          <a:cubicBezTo>
                            <a:pt x="51224" y="6363"/>
                            <a:pt x="47790" y="4068"/>
                            <a:pt x="43901" y="2444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68"/>
                            <a:pt x="12277" y="6363"/>
                            <a:pt x="9300" y="9327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59"/>
                            <a:pt x="9300" y="54224"/>
                          </a:cubicBezTo>
                          <a:cubicBezTo>
                            <a:pt x="12277" y="57200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95"/>
                            <a:pt x="51224" y="57200"/>
                            <a:pt x="54201" y="54224"/>
                          </a:cubicBezTo>
                          <a:cubicBezTo>
                            <a:pt x="57178" y="51259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Current zero counts indicate no matches under present data and rule definitions for the other new checks.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40" w:after="0" w:line="279" w:lineRule="exact"/>
        <w:ind w:left="235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112147</wp:posOffset>
            </wp:positionV>
            <wp:extent cx="6604000" cy="12700"/>
            <wp:effectExtent l="0" t="0" r="0" b="0"/>
            <wp:wrapNone/>
            <wp:docPr id="546" name="Freeform 5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21"/>
          <w:szCs w:val="21"/>
          <w:lang w:val="en-US" w:bidi="en-US"/>
        </w:rPr>
        <w:t>SECTION 4: RULE MATCH SUMMARY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Overall Statistics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3015"/>
        </w:tabs>
        <w:spacing w:before="129" w:after="5" w:line="163" w:lineRule="exact"/>
        <w:ind w:left="475" w:right="0" w:firstLine="0"/>
      </w:pPr>
      <w:r>
        <w:drawing>
          <wp:anchor simplePos="0" relativeHeight="251658281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-74429</wp:posOffset>
            </wp:positionV>
            <wp:extent cx="6597650" cy="781050"/>
            <wp:effectExtent l="0" t="0" r="0" b="0"/>
            <wp:wrapNone/>
            <wp:docPr id="547" name="Freeform 5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781050"/>
                    </a:xfrm>
                    <a:custGeom>
                      <a:rect l="l" t="t" r="r" b="b"/>
                      <a:pathLst>
                        <a:path w="13195301" h="1562100">
                          <a:moveTo>
                            <a:pt x="1" y="31750"/>
                          </a:moveTo>
                          <a:lnTo>
                            <a:pt x="1" y="1530350"/>
                          </a:lnTo>
                          <a:cubicBezTo>
                            <a:pt x="0" y="1534580"/>
                            <a:pt x="806" y="1538635"/>
                            <a:pt x="2417" y="1542530"/>
                          </a:cubicBezTo>
                          <a:cubicBezTo>
                            <a:pt x="4029" y="1546424"/>
                            <a:pt x="6323" y="1549859"/>
                            <a:pt x="9300" y="1552824"/>
                          </a:cubicBezTo>
                          <a:cubicBezTo>
                            <a:pt x="12277" y="1555800"/>
                            <a:pt x="15710" y="1558095"/>
                            <a:pt x="19600" y="1559694"/>
                          </a:cubicBezTo>
                          <a:cubicBezTo>
                            <a:pt x="23490" y="1561294"/>
                            <a:pt x="27540" y="1562100"/>
                            <a:pt x="31751" y="1562100"/>
                          </a:cubicBezTo>
                          <a:lnTo>
                            <a:pt x="13163551" y="1562100"/>
                          </a:lnTo>
                          <a:cubicBezTo>
                            <a:pt x="13167760" y="1562100"/>
                            <a:pt x="13171809" y="1561294"/>
                            <a:pt x="13175699" y="1559694"/>
                          </a:cubicBezTo>
                          <a:cubicBezTo>
                            <a:pt x="13179588" y="1558095"/>
                            <a:pt x="13183022" y="1555800"/>
                            <a:pt x="13186000" y="1552824"/>
                          </a:cubicBezTo>
                          <a:cubicBezTo>
                            <a:pt x="13188977" y="1549859"/>
                            <a:pt x="13191271" y="1546424"/>
                            <a:pt x="13192882" y="1542530"/>
                          </a:cubicBezTo>
                          <a:cubicBezTo>
                            <a:pt x="13194493" y="1538635"/>
                            <a:pt x="13195299" y="1534580"/>
                            <a:pt x="13195301" y="15303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31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solidFill>
                      <a:srgbClr val="F8F8F8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2" behindDoc="1" locked="0" layoutInCell="1" allowOverlap="1">
            <wp:simplePos x="0" y="0"/>
            <wp:positionH relativeFrom="page">
              <wp:posOffset>482599</wp:posOffset>
            </wp:positionH>
            <wp:positionV relativeFrom="line">
              <wp:posOffset>-74429</wp:posOffset>
            </wp:positionV>
            <wp:extent cx="6597650" cy="781050"/>
            <wp:effectExtent l="0" t="0" r="0" b="0"/>
            <wp:wrapNone/>
            <wp:docPr id="548" name="Freeform 5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597650" cy="781050"/>
                    </a:xfrm>
                    <a:custGeom>
                      <a:rect l="l" t="t" r="r" b="b"/>
                      <a:pathLst>
                        <a:path w="13195301" h="1562100">
                          <a:moveTo>
                            <a:pt x="1" y="31750"/>
                          </a:moveTo>
                          <a:lnTo>
                            <a:pt x="1" y="1530350"/>
                          </a:lnTo>
                          <a:cubicBezTo>
                            <a:pt x="0" y="1534580"/>
                            <a:pt x="806" y="1538635"/>
                            <a:pt x="2417" y="1542530"/>
                          </a:cubicBezTo>
                          <a:cubicBezTo>
                            <a:pt x="4029" y="1546424"/>
                            <a:pt x="6323" y="1549859"/>
                            <a:pt x="9300" y="1552824"/>
                          </a:cubicBezTo>
                          <a:cubicBezTo>
                            <a:pt x="12277" y="1555800"/>
                            <a:pt x="15710" y="1558095"/>
                            <a:pt x="19600" y="1559694"/>
                          </a:cubicBezTo>
                          <a:cubicBezTo>
                            <a:pt x="23490" y="1561294"/>
                            <a:pt x="27540" y="1562100"/>
                            <a:pt x="31751" y="1562100"/>
                          </a:cubicBezTo>
                          <a:lnTo>
                            <a:pt x="13163551" y="1562100"/>
                          </a:lnTo>
                          <a:cubicBezTo>
                            <a:pt x="13167760" y="1562100"/>
                            <a:pt x="13171809" y="1561294"/>
                            <a:pt x="13175699" y="1559694"/>
                          </a:cubicBezTo>
                          <a:cubicBezTo>
                            <a:pt x="13179588" y="1558095"/>
                            <a:pt x="13183022" y="1555800"/>
                            <a:pt x="13186000" y="1552824"/>
                          </a:cubicBezTo>
                          <a:cubicBezTo>
                            <a:pt x="13188977" y="1549859"/>
                            <a:pt x="13191271" y="1546424"/>
                            <a:pt x="13192882" y="1542530"/>
                          </a:cubicBezTo>
                          <a:cubicBezTo>
                            <a:pt x="13194493" y="1538635"/>
                            <a:pt x="13195299" y="1534580"/>
                            <a:pt x="13195301" y="1530350"/>
                          </a:cubicBezTo>
                          <a:lnTo>
                            <a:pt x="13195301" y="31750"/>
                          </a:lnTo>
                          <a:cubicBezTo>
                            <a:pt x="13195299" y="27546"/>
                            <a:pt x="13194493" y="23503"/>
                            <a:pt x="13192882" y="19621"/>
                          </a:cubicBezTo>
                          <a:cubicBezTo>
                            <a:pt x="13191271" y="15739"/>
                            <a:pt x="13188977" y="12304"/>
                            <a:pt x="13186000" y="9315"/>
                          </a:cubicBezTo>
                          <a:cubicBezTo>
                            <a:pt x="13183022" y="6350"/>
                            <a:pt x="13179588" y="4056"/>
                            <a:pt x="13175699" y="2431"/>
                          </a:cubicBezTo>
                          <a:cubicBezTo>
                            <a:pt x="13171809" y="831"/>
                            <a:pt x="13167760" y="13"/>
                            <a:pt x="13163551" y="0"/>
                          </a:cubicBezTo>
                          <a:lnTo>
                            <a:pt x="31751" y="0"/>
                          </a:ln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lose/>
                          <a:moveTo>
                            <a:pt x="1" y="3175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CCCCCC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Total Staging Records: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40,775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Campaign IDs with Duplicates in Raw: 529 (529 duplicate rows removed)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3015"/>
        </w:tabs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Total Rule Matches Found:	</w:t>
      </w:r>
      <w:r>
        <w:rPr baseline="0" dirty="0">
          <w:rFonts w:ascii="Consolas" w:hAnsi="Consolas" w:eastAsia="Consolas" w:cs="Consolas"/>
          <w:color w:val="4D4D4C"/>
          <w:sz w:val="14"/>
          <w:szCs w:val="14"/>
          <w:lang w:val="en-US" w:bidi="en-US"/>
        </w:rPr>
        <w:t>18,228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63" w:lineRule="exact"/>
        <w:ind w:left="475" w:right="0" w:firstLine="0"/>
      </w:pPr>
      <w:r/>
      <w:r>
        <w:rPr baseline="0" dirty="0">
          <w:rFonts w:ascii="Consolas" w:hAnsi="Consolas" w:eastAsia="Consolas" w:cs="Consolas"/>
          <w:color w:val="4D4D4C"/>
          <w:spacing w:val="-1"/>
          <w:sz w:val="14"/>
          <w:szCs w:val="14"/>
          <w:lang w:val="en-US" w:bidi="en-US"/>
        </w:rPr>
        <w:t>Unique Campaigns with Rule Matches: 16,078 (39.4% of data has at least 1 rule match)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136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Rule Matches by Severity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Severity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14350" cy="6350"/>
            <wp:effectExtent l="0" t="0" r="0" b="0"/>
            <wp:wrapNone/>
            <wp:docPr id="549" name="Freeform 5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253411</wp:posOffset>
            </wp:positionV>
            <wp:extent cx="514350" cy="6350"/>
            <wp:effectExtent l="0" t="0" r="0" b="0"/>
            <wp:wrapNone/>
            <wp:docPr id="550" name="Freeform 5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CRITICAL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5"/>
          <w:sz w:val="14"/>
          <w:szCs w:val="14"/>
          <w:lang w:val="en-US" w:bidi="en-US"/>
        </w:rPr>
        <w:t>Count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43861</wp:posOffset>
            </wp:positionV>
            <wp:extent cx="406400" cy="6350"/>
            <wp:effectExtent l="0" t="0" r="0" b="0"/>
            <wp:wrapNone/>
            <wp:docPr id="551" name="Freeform 5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06400" cy="6350"/>
                    </a:xfrm>
                    <a:custGeom>
                      <a:rect l="l" t="t" r="r" b="b"/>
                      <a:pathLst>
                        <a:path w="812800" h="12700">
                          <a:moveTo>
                            <a:pt x="0" y="12700"/>
                          </a:moveTo>
                          <a:lnTo>
                            <a:pt x="812800" y="12700"/>
                          </a:lnTo>
                          <a:lnTo>
                            <a:pt x="81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0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253411</wp:posOffset>
            </wp:positionV>
            <wp:extent cx="406400" cy="6350"/>
            <wp:effectExtent l="0" t="0" r="0" b="0"/>
            <wp:wrapNone/>
            <wp:docPr id="552" name="Freeform 5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06400" cy="6350"/>
                    </a:xfrm>
                    <a:custGeom>
                      <a:rect l="l" t="t" r="r" b="b"/>
                      <a:pathLst>
                        <a:path w="812800" h="12700">
                          <a:moveTo>
                            <a:pt x="0" y="12700"/>
                          </a:moveTo>
                          <a:lnTo>
                            <a:pt x="812800" y="12700"/>
                          </a:lnTo>
                          <a:lnTo>
                            <a:pt x="81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Affected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1400174</wp:posOffset>
            </wp:positionH>
            <wp:positionV relativeFrom="line">
              <wp:posOffset>43861</wp:posOffset>
            </wp:positionV>
            <wp:extent cx="482600" cy="6350"/>
            <wp:effectExtent l="0" t="0" r="0" b="0"/>
            <wp:wrapNone/>
            <wp:docPr id="553" name="Freeform 5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1" behindDoc="0" locked="0" layoutInCell="1" allowOverlap="1">
            <wp:simplePos x="0" y="0"/>
            <wp:positionH relativeFrom="page">
              <wp:posOffset>1400174</wp:posOffset>
            </wp:positionH>
            <wp:positionV relativeFrom="line">
              <wp:posOffset>253411</wp:posOffset>
            </wp:positionV>
            <wp:extent cx="482600" cy="6350"/>
            <wp:effectExtent l="0" t="0" r="0" b="0"/>
            <wp:wrapNone/>
            <wp:docPr id="554" name="Freeform 5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% of Total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1882774</wp:posOffset>
            </wp:positionH>
            <wp:positionV relativeFrom="line">
              <wp:posOffset>43861</wp:posOffset>
            </wp:positionV>
            <wp:extent cx="546100" cy="6350"/>
            <wp:effectExtent l="0" t="0" r="0" b="0"/>
            <wp:wrapNone/>
            <wp:docPr id="555" name="Freeform 5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46100" cy="6350"/>
                    </a:xfrm>
                    <a:custGeom>
                      <a:rect l="l" t="t" r="r" b="b"/>
                      <a:pathLst>
                        <a:path w="1092200" h="12700">
                          <a:moveTo>
                            <a:pt x="0" y="12700"/>
                          </a:moveTo>
                          <a:lnTo>
                            <a:pt x="1092200" y="12700"/>
                          </a:lnTo>
                          <a:lnTo>
                            <a:pt x="1092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0.0%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4" w:space="0" w:equalWidth="0">
            <w:col w:w="1001" w:space="160"/>
            <w:col w:w="436" w:space="203"/>
            <w:col w:w="605" w:space="160"/>
            <w:col w:w="3096" w:space="0"/>
          </w:cols>
          <w:docGrid w:linePitch="360"/>
        </w:sectPr>
        <w:spacing w:before="294" w:after="4" w:line="150" w:lineRule="exact"/>
        <w:ind w:left="2709" w:right="0" w:firstLine="0"/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1882774</wp:posOffset>
            </wp:positionH>
            <wp:positionV relativeFrom="line">
              <wp:posOffset>47761</wp:posOffset>
            </wp:positionV>
            <wp:extent cx="546100" cy="6350"/>
            <wp:effectExtent l="0" t="0" r="0" b="0"/>
            <wp:wrapNone/>
            <wp:docPr id="556" name="Freeform 5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46100" cy="6350"/>
                    </a:xfrm>
                    <a:custGeom>
                      <a:rect l="l" t="t" r="r" b="b"/>
                      <a:pathLst>
                        <a:path w="1092200" h="12700">
                          <a:moveTo>
                            <a:pt x="0" y="12700"/>
                          </a:moveTo>
                          <a:lnTo>
                            <a:pt x="1092200" y="12700"/>
                          </a:lnTo>
                          <a:lnTo>
                            <a:pt x="1092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9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tabs>
          <w:tab w:val="left" w:pos="10141"/>
        </w:tabs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	</w:t>
      </w:r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Severity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514350" cy="6350"/>
            <wp:effectExtent l="0" t="0" r="0" b="0"/>
            <wp:wrapNone/>
            <wp:docPr id="557" name="Freeform 55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14350" cy="6350"/>
                      <a:chOff x="0" y="0"/>
                      <a:chExt cx="514350" cy="635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514350" cy="6350"/>
                      </a:xfrm>
                      <a:custGeom>
                        <a:rect l="l" t="t" r="r" b="b"/>
                        <a:pathLst>
                          <a:path w="1028700" h="12700">
                            <a:moveTo>
                              <a:pt x="0" y="12700"/>
                            </a:moveTo>
                            <a:lnTo>
                              <a:pt x="1028700" y="12700"/>
                            </a:lnTo>
                            <a:lnTo>
                              <a:pt x="10287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0"/>
                        <a:ext cx="514350" cy="6350"/>
                      </a:xfrm>
                      <a:custGeom>
                        <a:rect l="l" t="t" r="r" b="b"/>
                        <a:pathLst>
                          <a:path w="1028700" h="12700">
                            <a:moveTo>
                              <a:pt x="0" y="12700"/>
                            </a:moveTo>
                            <a:lnTo>
                              <a:pt x="1028700" y="12700"/>
                            </a:lnTo>
                            <a:lnTo>
                              <a:pt x="10287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6"/>
          <w:sz w:val="14"/>
          <w:szCs w:val="14"/>
          <w:lang w:val="en-US" w:bidi="en-US"/>
        </w:rPr>
        <w:t>HIGH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514350" cy="6350"/>
            <wp:effectExtent l="0" t="0" r="0" b="0"/>
            <wp:wrapNone/>
            <wp:docPr id="559" name="Freeform 5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514350" cy="6350"/>
            <wp:effectExtent l="0" t="0" r="0" b="0"/>
            <wp:wrapNone/>
            <wp:docPr id="560" name="Freeform 5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9"/>
          <w:sz w:val="14"/>
          <w:szCs w:val="14"/>
          <w:lang w:val="en-US" w:bidi="en-US"/>
        </w:rPr>
        <w:t>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514350" cy="6350"/>
            <wp:effectExtent l="0" t="0" r="0" b="0"/>
            <wp:wrapNone/>
            <wp:docPr id="561" name="Freeform 5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9"/>
          <w:sz w:val="14"/>
          <w:szCs w:val="14"/>
          <w:lang w:val="en-US" w:bidi="en-US"/>
        </w:rPr>
        <w:t>TOTAL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5"/>
          <w:sz w:val="14"/>
          <w:szCs w:val="14"/>
          <w:lang w:val="en-US" w:bidi="en-US"/>
        </w:rPr>
        <w:t>Count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43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43862</wp:posOffset>
            </wp:positionV>
            <wp:extent cx="406400" cy="6350"/>
            <wp:effectExtent l="0" t="0" r="0" b="0"/>
            <wp:wrapNone/>
            <wp:docPr id="562" name="Freeform 56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06400" cy="6350"/>
                      <a:chOff x="0" y="0"/>
                      <a:chExt cx="406400" cy="635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406400" cy="6350"/>
                      </a:xfrm>
                      <a:custGeom>
                        <a:rect l="l" t="t" r="r" b="b"/>
                        <a:pathLst>
                          <a:path w="812800" h="12700">
                            <a:moveTo>
                              <a:pt x="0" y="12700"/>
                            </a:moveTo>
                            <a:lnTo>
                              <a:pt x="812800" y="12700"/>
                            </a:lnTo>
                            <a:lnTo>
                              <a:pt x="8128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0"/>
                        <a:ext cx="406400" cy="6350"/>
                      </a:xfrm>
                      <a:custGeom>
                        <a:rect l="l" t="t" r="r" b="b"/>
                        <a:pathLst>
                          <a:path w="812800" h="12700">
                            <a:moveTo>
                              <a:pt x="0" y="12700"/>
                            </a:moveTo>
                            <a:lnTo>
                              <a:pt x="812800" y="12700"/>
                            </a:lnTo>
                            <a:lnTo>
                              <a:pt x="8128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1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43862</wp:posOffset>
            </wp:positionV>
            <wp:extent cx="406400" cy="6350"/>
            <wp:effectExtent l="0" t="0" r="0" b="0"/>
            <wp:wrapNone/>
            <wp:docPr id="564" name="Freeform 5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06400" cy="6350"/>
                    </a:xfrm>
                    <a:custGeom>
                      <a:rect l="l" t="t" r="r" b="b"/>
                      <a:pathLst>
                        <a:path w="812800" h="12700">
                          <a:moveTo>
                            <a:pt x="0" y="12700"/>
                          </a:moveTo>
                          <a:lnTo>
                            <a:pt x="812800" y="12700"/>
                          </a:lnTo>
                          <a:lnTo>
                            <a:pt x="81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4,901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5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43862</wp:posOffset>
            </wp:positionV>
            <wp:extent cx="406400" cy="6350"/>
            <wp:effectExtent l="0" t="0" r="0" b="0"/>
            <wp:wrapNone/>
            <wp:docPr id="565" name="Freeform 5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06400" cy="6350"/>
                    </a:xfrm>
                    <a:custGeom>
                      <a:rect l="l" t="t" r="r" b="b"/>
                      <a:pathLst>
                        <a:path w="812800" h="12700">
                          <a:moveTo>
                            <a:pt x="0" y="12700"/>
                          </a:moveTo>
                          <a:lnTo>
                            <a:pt x="812800" y="12700"/>
                          </a:lnTo>
                          <a:lnTo>
                            <a:pt x="81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13,318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9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43862</wp:posOffset>
            </wp:positionV>
            <wp:extent cx="406400" cy="6350"/>
            <wp:effectExtent l="0" t="0" r="0" b="0"/>
            <wp:wrapNone/>
            <wp:docPr id="566" name="Freeform 5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06400" cy="6350"/>
                    </a:xfrm>
                    <a:custGeom>
                      <a:rect l="l" t="t" r="r" b="b"/>
                      <a:pathLst>
                        <a:path w="812800" h="12700">
                          <a:moveTo>
                            <a:pt x="0" y="12700"/>
                          </a:moveTo>
                          <a:lnTo>
                            <a:pt x="812800" y="12700"/>
                          </a:lnTo>
                          <a:lnTo>
                            <a:pt x="8128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18,228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Affected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44" behindDoc="0" locked="0" layoutInCell="1" allowOverlap="1">
            <wp:simplePos x="0" y="0"/>
            <wp:positionH relativeFrom="page">
              <wp:posOffset>1400174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567" name="Freeform 56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82600" cy="6350"/>
                      <a:chOff x="0" y="0"/>
                      <a:chExt cx="482600" cy="635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482600" cy="6350"/>
                      </a:xfrm>
                      <a:custGeom>
                        <a:rect l="l" t="t" r="r" b="b"/>
                        <a:pathLst>
                          <a:path w="965200" h="12700">
                            <a:moveTo>
                              <a:pt x="0" y="12700"/>
                            </a:moveTo>
                            <a:lnTo>
                              <a:pt x="965200" y="12700"/>
                            </a:lnTo>
                            <a:lnTo>
                              <a:pt x="9652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0"/>
                        <a:ext cx="482600" cy="6350"/>
                      </a:xfrm>
                      <a:custGeom>
                        <a:rect l="l" t="t" r="r" b="b"/>
                        <a:pathLst>
                          <a:path w="965200" h="12700">
                            <a:moveTo>
                              <a:pt x="0" y="12700"/>
                            </a:moveTo>
                            <a:lnTo>
                              <a:pt x="965200" y="12700"/>
                            </a:lnTo>
                            <a:lnTo>
                              <a:pt x="9652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1400174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569" name="Freeform 5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4,815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6" behindDoc="0" locked="0" layoutInCell="1" allowOverlap="1">
            <wp:simplePos x="0" y="0"/>
            <wp:positionH relativeFrom="page">
              <wp:posOffset>1400174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570" name="Freeform 5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13,318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1400174</wp:posOffset>
            </wp:positionH>
            <wp:positionV relativeFrom="line">
              <wp:posOffset>43862</wp:posOffset>
            </wp:positionV>
            <wp:extent cx="482600" cy="6350"/>
            <wp:effectExtent l="0" t="0" r="0" b="0"/>
            <wp:wrapNone/>
            <wp:docPr id="571" name="Freeform 5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82600" cy="6350"/>
                    </a:xfrm>
                    <a:custGeom>
                      <a:rect l="l" t="t" r="r" b="b"/>
                      <a:pathLst>
                        <a:path w="965200" h="12700">
                          <a:moveTo>
                            <a:pt x="0" y="12700"/>
                          </a:moveTo>
                          <a:lnTo>
                            <a:pt x="965200" y="12700"/>
                          </a:lnTo>
                          <a:lnTo>
                            <a:pt x="965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16,078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% of Total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45" behindDoc="0" locked="0" layoutInCell="1" allowOverlap="1">
            <wp:simplePos x="0" y="0"/>
            <wp:positionH relativeFrom="page">
              <wp:posOffset>1882774</wp:posOffset>
            </wp:positionH>
            <wp:positionV relativeFrom="line">
              <wp:posOffset>43862</wp:posOffset>
            </wp:positionV>
            <wp:extent cx="546100" cy="6350"/>
            <wp:effectExtent l="0" t="0" r="0" b="0"/>
            <wp:wrapNone/>
            <wp:docPr id="572" name="Freeform 57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6100" cy="6350"/>
                      <a:chOff x="0" y="0"/>
                      <a:chExt cx="546100" cy="635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546100" cy="6350"/>
                      </a:xfrm>
                      <a:custGeom>
                        <a:rect l="l" t="t" r="r" b="b"/>
                        <a:pathLst>
                          <a:path w="1092200" h="12700">
                            <a:moveTo>
                              <a:pt x="0" y="12700"/>
                            </a:moveTo>
                            <a:lnTo>
                              <a:pt x="1092200" y="12700"/>
                            </a:lnTo>
                            <a:lnTo>
                              <a:pt x="10922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0"/>
                        <a:ext cx="546100" cy="6350"/>
                      </a:xfrm>
                      <a:custGeom>
                        <a:rect l="l" t="t" r="r" b="b"/>
                        <a:pathLst>
                          <a:path w="1092200" h="12700">
                            <a:moveTo>
                              <a:pt x="0" y="12700"/>
                            </a:moveTo>
                            <a:lnTo>
                              <a:pt x="1092200" y="12700"/>
                            </a:lnTo>
                            <a:lnTo>
                              <a:pt x="10922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0.1%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3" behindDoc="0" locked="0" layoutInCell="1" allowOverlap="1">
            <wp:simplePos x="0" y="0"/>
            <wp:positionH relativeFrom="page">
              <wp:posOffset>1882774</wp:posOffset>
            </wp:positionH>
            <wp:positionV relativeFrom="line">
              <wp:posOffset>43862</wp:posOffset>
            </wp:positionV>
            <wp:extent cx="546100" cy="6350"/>
            <wp:effectExtent l="0" t="0" r="0" b="0"/>
            <wp:wrapNone/>
            <wp:docPr id="574" name="Freeform 5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46100" cy="6350"/>
                    </a:xfrm>
                    <a:custGeom>
                      <a:rect l="l" t="t" r="r" b="b"/>
                      <a:pathLst>
                        <a:path w="1092200" h="12700">
                          <a:moveTo>
                            <a:pt x="0" y="12700"/>
                          </a:moveTo>
                          <a:lnTo>
                            <a:pt x="1092200" y="12700"/>
                          </a:lnTo>
                          <a:lnTo>
                            <a:pt x="1092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26.9%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57" behindDoc="0" locked="0" layoutInCell="1" allowOverlap="1">
            <wp:simplePos x="0" y="0"/>
            <wp:positionH relativeFrom="page">
              <wp:posOffset>1882774</wp:posOffset>
            </wp:positionH>
            <wp:positionV relativeFrom="line">
              <wp:posOffset>43862</wp:posOffset>
            </wp:positionV>
            <wp:extent cx="546100" cy="6350"/>
            <wp:effectExtent l="0" t="0" r="0" b="0"/>
            <wp:wrapNone/>
            <wp:docPr id="575" name="Freeform 5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46100" cy="6350"/>
                    </a:xfrm>
                    <a:custGeom>
                      <a:rect l="l" t="t" r="r" b="b"/>
                      <a:pathLst>
                        <a:path w="1092200" h="12700">
                          <a:moveTo>
                            <a:pt x="0" y="12700"/>
                          </a:moveTo>
                          <a:lnTo>
                            <a:pt x="1092200" y="12700"/>
                          </a:lnTo>
                          <a:lnTo>
                            <a:pt x="1092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75.3%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4" w:space="0" w:equalWidth="0">
            <w:col w:w="986" w:space="175"/>
            <w:col w:w="480" w:space="160"/>
            <w:col w:w="605" w:space="160"/>
            <w:col w:w="700" w:space="0"/>
          </w:cols>
          <w:docGrid w:linePitch="360"/>
        </w:sectPr>
        <w:spacing w:before="139" w:after="5" w:line="186" w:lineRule="exact"/>
        <w:ind w:left="0" w:right="0" w:firstLine="0"/>
      </w:pPr>
      <w:r>
        <w:drawing>
          <wp:anchor simplePos="0" relativeHeight="251658261" behindDoc="0" locked="0" layoutInCell="1" allowOverlap="1">
            <wp:simplePos x="0" y="0"/>
            <wp:positionH relativeFrom="page">
              <wp:posOffset>1882774</wp:posOffset>
            </wp:positionH>
            <wp:positionV relativeFrom="line">
              <wp:posOffset>43862</wp:posOffset>
            </wp:positionV>
            <wp:extent cx="546100" cy="6350"/>
            <wp:effectExtent l="0" t="0" r="0" b="0"/>
            <wp:wrapNone/>
            <wp:docPr id="576" name="Freeform 5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46100" cy="6350"/>
                    </a:xfrm>
                    <a:custGeom>
                      <a:rect l="l" t="t" r="r" b="b"/>
                      <a:pathLst>
                        <a:path w="1092200" h="12700">
                          <a:moveTo>
                            <a:pt x="0" y="12700"/>
                          </a:moveTo>
                          <a:lnTo>
                            <a:pt x="1092200" y="12700"/>
                          </a:lnTo>
                          <a:lnTo>
                            <a:pt x="10922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100.0%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36" w:after="0" w:line="400" w:lineRule="exact"/>
        <w:ind w:left="235" w:right="3087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Key Insight: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Current rule matches are concentrated in LOW and MEDIUM checks, led by lifecycle and URL-pattern checks.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Rule Matches by Rule (Ranked)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6"/>
          <w:sz w:val="14"/>
          <w:szCs w:val="14"/>
          <w:lang w:val="en-US" w:bidi="en-US"/>
        </w:rPr>
        <w:t>Rank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393700" cy="6350"/>
            <wp:effectExtent l="0" t="0" r="0" b="0"/>
            <wp:wrapNone/>
            <wp:docPr id="577" name="Freeform 5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93700" cy="6350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393700" cy="6350"/>
            <wp:effectExtent l="0" t="0" r="0" b="0"/>
            <wp:wrapNone/>
            <wp:docPr id="578" name="Freeform 5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93700" cy="6350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393700" cy="6350"/>
            <wp:effectExtent l="0" t="0" r="0" b="0"/>
            <wp:wrapNone/>
            <wp:docPr id="579" name="Freeform 5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93700" cy="6350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393700" cy="6350"/>
            <wp:effectExtent l="0" t="0" r="0" b="0"/>
            <wp:wrapNone/>
            <wp:docPr id="580" name="Freeform 5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93700" cy="6350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393700" cy="6350"/>
            <wp:effectExtent l="0" t="0" r="0" b="0"/>
            <wp:wrapNone/>
            <wp:docPr id="581" name="Freeform 5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93700" cy="6350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5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393700" cy="6350"/>
            <wp:effectExtent l="0" t="0" r="0" b="0"/>
            <wp:wrapNone/>
            <wp:docPr id="582" name="Freeform 5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93700" cy="6350"/>
                    </a:xfrm>
                    <a:custGeom>
                      <a:rect l="l" t="t" r="r" b="b"/>
                      <a:pathLst>
                        <a:path w="787400" h="12700">
                          <a:moveTo>
                            <a:pt x="0" y="12700"/>
                          </a:moveTo>
                          <a:lnTo>
                            <a:pt x="787400" y="12700"/>
                          </a:lnTo>
                          <a:lnTo>
                            <a:pt x="787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335" w:right="0" w:firstLine="0"/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43862</wp:posOffset>
            </wp:positionV>
            <wp:extent cx="6604000" cy="279400"/>
            <wp:effectExtent l="0" t="0" r="0" b="0"/>
            <wp:wrapNone/>
            <wp:docPr id="583" name="Freeform 58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04000" cy="279400"/>
                      <a:chOff x="0" y="0"/>
                      <a:chExt cx="6604000" cy="27940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393700" cy="6350"/>
                      </a:xfrm>
                      <a:custGeom>
                        <a:rect l="l" t="t" r="r" b="b"/>
                        <a:pathLst>
                          <a:path w="787400" h="12700">
                            <a:moveTo>
                              <a:pt x="0" y="12700"/>
                            </a:moveTo>
                            <a:lnTo>
                              <a:pt x="787400" y="12700"/>
                            </a:lnTo>
                            <a:lnTo>
                              <a:pt x="7874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266700"/>
                        <a:ext cx="6604000" cy="12700"/>
                      </a:xfrm>
                      <a:custGeom>
                        <a:rect l="l" t="t" r="r" b="b"/>
                        <a:pathLst>
                          <a:path w="13208000" h="25400">
                            <a:moveTo>
                              <a:pt x="0" y="25400"/>
                            </a:moveTo>
                            <a:lnTo>
                              <a:pt x="13208000" y="25400"/>
                            </a:lnTo>
                            <a:lnTo>
                              <a:pt x="13208000" y="0"/>
                            </a:lnTo>
                            <a:lnTo>
                              <a:pt x="0" y="0"/>
                            </a:lnTo>
                            <a:lnTo>
                              <a:pt x="0" y="25400"/>
                            </a:lnTo>
                            <a:close/>
                          </a:path>
                        </a:pathLst>
                      </a:custGeom>
                      <a:solidFill>
                        <a:srgbClr val="80808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9"/>
          <w:sz w:val="14"/>
          <w:szCs w:val="14"/>
          <w:lang w:val="en-US" w:bidi="en-US"/>
        </w:rPr>
        <w:t>TOTAL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6"/>
          <w:sz w:val="14"/>
          <w:szCs w:val="14"/>
          <w:lang w:val="en-US" w:bidi="en-US"/>
        </w:rPr>
        <w:t>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5" behindDoc="0" locked="0" layoutInCell="1" allowOverlap="1">
            <wp:simplePos x="0" y="0"/>
            <wp:positionH relativeFrom="page">
              <wp:posOffset>873124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585" name="Freeform 5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1" behindDoc="0" locked="0" layoutInCell="1" allowOverlap="1">
            <wp:simplePos x="0" y="0"/>
            <wp:positionH relativeFrom="page">
              <wp:posOffset>873124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586" name="Freeform 5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CAM-URL-001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873124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587" name="Freeform 5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873124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588" name="Freeform 5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873124</wp:posOffset>
            </wp:positionH>
            <wp:positionV relativeFrom="line">
              <wp:posOffset>43862</wp:posOffset>
            </wp:positionV>
            <wp:extent cx="692150" cy="6350"/>
            <wp:effectExtent l="0" t="0" r="0" b="0"/>
            <wp:wrapNone/>
            <wp:docPr id="589" name="Freeform 5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92150" cy="6350"/>
                    </a:xfrm>
                    <a:custGeom>
                      <a:rect l="l" t="t" r="r" b="b"/>
                      <a:pathLst>
                        <a:path w="1384300" h="12700">
                          <a:moveTo>
                            <a:pt x="0" y="12700"/>
                          </a:moveTo>
                          <a:lnTo>
                            <a:pt x="1384300" y="12700"/>
                          </a:lnTo>
                          <a:lnTo>
                            <a:pt x="13843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873124</wp:posOffset>
            </wp:positionH>
            <wp:positionV relativeFrom="line">
              <wp:posOffset>43862</wp:posOffset>
            </wp:positionV>
            <wp:extent cx="692150" cy="215900"/>
            <wp:effectExtent l="0" t="0" r="0" b="0"/>
            <wp:wrapNone/>
            <wp:docPr id="590" name="Freeform 59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92150" cy="215900"/>
                      <a:chOff x="0" y="0"/>
                      <a:chExt cx="692150" cy="21590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692150" cy="6350"/>
                      </a:xfrm>
                      <a:custGeom>
                        <a:rect l="l" t="t" r="r" b="b"/>
                        <a:pathLst>
                          <a:path w="1384300" h="12700">
                            <a:moveTo>
                              <a:pt x="0" y="12700"/>
                            </a:moveTo>
                            <a:lnTo>
                              <a:pt x="1384300" y="12700"/>
                            </a:lnTo>
                            <a:lnTo>
                              <a:pt x="13843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209550"/>
                        <a:ext cx="692150" cy="6350"/>
                      </a:xfrm>
                      <a:custGeom>
                        <a:rect l="l" t="t" r="r" b="b"/>
                        <a:pathLst>
                          <a:path w="1384300" h="12700">
                            <a:moveTo>
                              <a:pt x="0" y="12700"/>
                            </a:moveTo>
                            <a:lnTo>
                              <a:pt x="1384300" y="12700"/>
                            </a:lnTo>
                            <a:lnTo>
                              <a:pt x="13843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Description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6" behindDoc="0" locked="0" layoutInCell="1" allowOverlap="1">
            <wp:simplePos x="0" y="0"/>
            <wp:positionH relativeFrom="page">
              <wp:posOffset>1565274</wp:posOffset>
            </wp:positionH>
            <wp:positionV relativeFrom="line">
              <wp:posOffset>43862</wp:posOffset>
            </wp:positionV>
            <wp:extent cx="2355850" cy="6350"/>
            <wp:effectExtent l="0" t="0" r="0" b="0"/>
            <wp:wrapNone/>
            <wp:docPr id="592" name="Freeform 5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355850" cy="6350"/>
                    </a:xfrm>
                    <a:custGeom>
                      <a:rect l="l" t="t" r="r" b="b"/>
                      <a:pathLst>
                        <a:path w="4711700" h="12700">
                          <a:moveTo>
                            <a:pt x="0" y="12700"/>
                          </a:moveTo>
                          <a:lnTo>
                            <a:pt x="4711700" y="12700"/>
                          </a:lnTo>
                          <a:lnTo>
                            <a:pt x="4711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Past Campaigns Still Active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2" behindDoc="0" locked="0" layoutInCell="1" allowOverlap="1">
            <wp:simplePos x="0" y="0"/>
            <wp:positionH relativeFrom="page">
              <wp:posOffset>1565274</wp:posOffset>
            </wp:positionH>
            <wp:positionV relativeFrom="line">
              <wp:posOffset>43862</wp:posOffset>
            </wp:positionV>
            <wp:extent cx="2355850" cy="6350"/>
            <wp:effectExtent l="0" t="0" r="0" b="0"/>
            <wp:wrapNone/>
            <wp:docPr id="593" name="Freeform 5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355850" cy="6350"/>
                    </a:xfrm>
                    <a:custGeom>
                      <a:rect l="l" t="t" r="r" b="b"/>
                      <a:pathLst>
                        <a:path w="4711700" h="12700">
                          <a:moveTo>
                            <a:pt x="0" y="12700"/>
                          </a:moveTo>
                          <a:lnTo>
                            <a:pt x="4711700" y="12700"/>
                          </a:lnTo>
                          <a:lnTo>
                            <a:pt x="4711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URL outside current pattern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1565274</wp:posOffset>
            </wp:positionH>
            <wp:positionV relativeFrom="line">
              <wp:posOffset>43862</wp:posOffset>
            </wp:positionV>
            <wp:extent cx="2355850" cy="6350"/>
            <wp:effectExtent l="0" t="0" r="0" b="0"/>
            <wp:wrapNone/>
            <wp:docPr id="594" name="Freeform 5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355850" cy="6350"/>
                    </a:xfrm>
                    <a:custGeom>
                      <a:rect l="l" t="t" r="r" b="b"/>
                      <a:pathLst>
                        <a:path w="4711700" h="12700">
                          <a:moveTo>
                            <a:pt x="0" y="12700"/>
                          </a:moveTo>
                          <a:lnTo>
                            <a:pt x="4711700" y="12700"/>
                          </a:lnTo>
                          <a:lnTo>
                            <a:pt x="4711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Completed/Aborted Still Active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1565274</wp:posOffset>
            </wp:positionH>
            <wp:positionV relativeFrom="line">
              <wp:posOffset>43862</wp:posOffset>
            </wp:positionV>
            <wp:extent cx="2355850" cy="6350"/>
            <wp:effectExtent l="0" t="0" r="0" b="0"/>
            <wp:wrapNone/>
            <wp:docPr id="595" name="Freeform 5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355850" cy="6350"/>
                    </a:xfrm>
                    <a:custGeom>
                      <a:rect l="l" t="t" r="r" b="b"/>
                      <a:pathLst>
                        <a:path w="4711700" h="12700">
                          <a:moveTo>
                            <a:pt x="0" y="12700"/>
                          </a:moveTo>
                          <a:lnTo>
                            <a:pt x="4711700" y="12700"/>
                          </a:lnTo>
                          <a:lnTo>
                            <a:pt x="4711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Amount Won &gt; Amount All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1565274</wp:posOffset>
            </wp:positionH>
            <wp:positionV relativeFrom="line">
              <wp:posOffset>43862</wp:posOffset>
            </wp:positionV>
            <wp:extent cx="2355850" cy="6350"/>
            <wp:effectExtent l="0" t="0" r="0" b="0"/>
            <wp:wrapNone/>
            <wp:docPr id="596" name="Freeform 5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355850" cy="6350"/>
                    </a:xfrm>
                    <a:custGeom>
                      <a:rect l="l" t="t" r="r" b="b"/>
                      <a:pathLst>
                        <a:path w="4711700" h="12700">
                          <a:moveTo>
                            <a:pt x="0" y="12700"/>
                          </a:moveTo>
                          <a:lnTo>
                            <a:pt x="4711700" y="12700"/>
                          </a:lnTo>
                          <a:lnTo>
                            <a:pt x="4711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Status outside current controlled list (includes null/blank)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1565274</wp:posOffset>
            </wp:positionH>
            <wp:positionV relativeFrom="line">
              <wp:posOffset>43862</wp:posOffset>
            </wp:positionV>
            <wp:extent cx="2355850" cy="215900"/>
            <wp:effectExtent l="0" t="0" r="0" b="0"/>
            <wp:wrapNone/>
            <wp:docPr id="597" name="Freeform 59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355850" cy="215900"/>
                      <a:chOff x="0" y="0"/>
                      <a:chExt cx="2355850" cy="21590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2355850" cy="6350"/>
                      </a:xfrm>
                      <a:custGeom>
                        <a:rect l="l" t="t" r="r" b="b"/>
                        <a:pathLst>
                          <a:path w="4711700" h="12700">
                            <a:moveTo>
                              <a:pt x="0" y="12700"/>
                            </a:moveTo>
                            <a:lnTo>
                              <a:pt x="4711700" y="12700"/>
                            </a:lnTo>
                            <a:lnTo>
                              <a:pt x="47117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209550"/>
                        <a:ext cx="2355850" cy="6350"/>
                      </a:xfrm>
                      <a:custGeom>
                        <a:rect l="l" t="t" r="r" b="b"/>
                        <a:pathLst>
                          <a:path w="4711700" h="12700">
                            <a:moveTo>
                              <a:pt x="0" y="12700"/>
                            </a:moveTo>
                            <a:lnTo>
                              <a:pt x="4711700" y="12700"/>
                            </a:lnTo>
                            <a:lnTo>
                              <a:pt x="47117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Currency outside current controlled list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Rule 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7" behindDoc="0" locked="0" layoutInCell="1" allowOverlap="1">
            <wp:simplePos x="0" y="0"/>
            <wp:positionH relativeFrom="page">
              <wp:posOffset>3921124</wp:posOffset>
            </wp:positionH>
            <wp:positionV relativeFrom="line">
              <wp:posOffset>43862</wp:posOffset>
            </wp:positionV>
            <wp:extent cx="685800" cy="6350"/>
            <wp:effectExtent l="0" t="0" r="0" b="0"/>
            <wp:wrapNone/>
            <wp:docPr id="599" name="Freeform 5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85800" cy="6350"/>
                    </a:xfrm>
                    <a:custGeom>
                      <a:rect l="l" t="t" r="r" b="b"/>
                      <a:pathLst>
                        <a:path w="1371600" h="12700">
                          <a:moveTo>
                            <a:pt x="0" y="12700"/>
                          </a:moveTo>
                          <a:lnTo>
                            <a:pt x="1371600" y="12700"/>
                          </a:lnTo>
                          <a:lnTo>
                            <a:pt x="137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13,318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3" behindDoc="0" locked="0" layoutInCell="1" allowOverlap="1">
            <wp:simplePos x="0" y="0"/>
            <wp:positionH relativeFrom="page">
              <wp:posOffset>3921124</wp:posOffset>
            </wp:positionH>
            <wp:positionV relativeFrom="line">
              <wp:posOffset>43862</wp:posOffset>
            </wp:positionV>
            <wp:extent cx="685800" cy="6350"/>
            <wp:effectExtent l="0" t="0" r="0" b="0"/>
            <wp:wrapNone/>
            <wp:docPr id="600" name="Freeform 6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85800" cy="6350"/>
                    </a:xfrm>
                    <a:custGeom>
                      <a:rect l="l" t="t" r="r" b="b"/>
                      <a:pathLst>
                        <a:path w="1371600" h="12700">
                          <a:moveTo>
                            <a:pt x="0" y="12700"/>
                          </a:moveTo>
                          <a:lnTo>
                            <a:pt x="1371600" y="12700"/>
                          </a:lnTo>
                          <a:lnTo>
                            <a:pt x="137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2,252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3921124</wp:posOffset>
            </wp:positionH>
            <wp:positionV relativeFrom="line">
              <wp:posOffset>43862</wp:posOffset>
            </wp:positionV>
            <wp:extent cx="685800" cy="6350"/>
            <wp:effectExtent l="0" t="0" r="0" b="0"/>
            <wp:wrapNone/>
            <wp:docPr id="601" name="Freeform 6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85800" cy="6350"/>
                    </a:xfrm>
                    <a:custGeom>
                      <a:rect l="l" t="t" r="r" b="b"/>
                      <a:pathLst>
                        <a:path w="1371600" h="12700">
                          <a:moveTo>
                            <a:pt x="0" y="12700"/>
                          </a:moveTo>
                          <a:lnTo>
                            <a:pt x="1371600" y="12700"/>
                          </a:lnTo>
                          <a:lnTo>
                            <a:pt x="137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2,097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3921124</wp:posOffset>
            </wp:positionH>
            <wp:positionV relativeFrom="line">
              <wp:posOffset>43862</wp:posOffset>
            </wp:positionV>
            <wp:extent cx="685800" cy="6350"/>
            <wp:effectExtent l="0" t="0" r="0" b="0"/>
            <wp:wrapNone/>
            <wp:docPr id="602" name="Freeform 6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85800" cy="6350"/>
                    </a:xfrm>
                    <a:custGeom>
                      <a:rect l="l" t="t" r="r" b="b"/>
                      <a:pathLst>
                        <a:path w="1371600" h="12700">
                          <a:moveTo>
                            <a:pt x="0" y="12700"/>
                          </a:moveTo>
                          <a:lnTo>
                            <a:pt x="1371600" y="12700"/>
                          </a:lnTo>
                          <a:lnTo>
                            <a:pt x="137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1"/>
          <w:sz w:val="14"/>
          <w:szCs w:val="14"/>
          <w:lang w:val="en-US" w:bidi="en-US"/>
        </w:rPr>
        <w:t>23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3921124</wp:posOffset>
            </wp:positionH>
            <wp:positionV relativeFrom="line">
              <wp:posOffset>43862</wp:posOffset>
            </wp:positionV>
            <wp:extent cx="685800" cy="6350"/>
            <wp:effectExtent l="0" t="0" r="0" b="0"/>
            <wp:wrapNone/>
            <wp:docPr id="603" name="Freeform 6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85800" cy="6350"/>
                    </a:xfrm>
                    <a:custGeom>
                      <a:rect l="l" t="t" r="r" b="b"/>
                      <a:pathLst>
                        <a:path w="1371600" h="12700">
                          <a:moveTo>
                            <a:pt x="0" y="12700"/>
                          </a:moveTo>
                          <a:lnTo>
                            <a:pt x="1371600" y="12700"/>
                          </a:lnTo>
                          <a:lnTo>
                            <a:pt x="137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3921124</wp:posOffset>
            </wp:positionH>
            <wp:positionV relativeFrom="line">
              <wp:posOffset>43862</wp:posOffset>
            </wp:positionV>
            <wp:extent cx="685800" cy="6350"/>
            <wp:effectExtent l="0" t="0" r="0" b="0"/>
            <wp:wrapNone/>
            <wp:docPr id="604" name="Freeform 6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85800" cy="6350"/>
                    </a:xfrm>
                    <a:custGeom>
                      <a:rect l="l" t="t" r="r" b="b"/>
                      <a:pathLst>
                        <a:path w="1371600" h="12700">
                          <a:moveTo>
                            <a:pt x="0" y="12700"/>
                          </a:moveTo>
                          <a:lnTo>
                            <a:pt x="1371600" y="12700"/>
                          </a:lnTo>
                          <a:lnTo>
                            <a:pt x="137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3921124</wp:posOffset>
            </wp:positionH>
            <wp:positionV relativeFrom="line">
              <wp:posOffset>43862</wp:posOffset>
            </wp:positionV>
            <wp:extent cx="685800" cy="6350"/>
            <wp:effectExtent l="0" t="0" r="0" b="0"/>
            <wp:wrapNone/>
            <wp:docPr id="605" name="Freeform 6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85800" cy="6350"/>
                    </a:xfrm>
                    <a:custGeom>
                      <a:rect l="l" t="t" r="r" b="b"/>
                      <a:pathLst>
                        <a:path w="1371600" h="12700">
                          <a:moveTo>
                            <a:pt x="0" y="12700"/>
                          </a:moveTo>
                          <a:lnTo>
                            <a:pt x="1371600" y="12700"/>
                          </a:lnTo>
                          <a:lnTo>
                            <a:pt x="1371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18,228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Campaigns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8" behindDoc="0" locked="0" layoutInCell="1" allowOverlap="1">
            <wp:simplePos x="0" y="0"/>
            <wp:positionH relativeFrom="page">
              <wp:posOffset>4606924</wp:posOffset>
            </wp:positionH>
            <wp:positionV relativeFrom="line">
              <wp:posOffset>43862</wp:posOffset>
            </wp:positionV>
            <wp:extent cx="590550" cy="6350"/>
            <wp:effectExtent l="0" t="0" r="0" b="0"/>
            <wp:wrapNone/>
            <wp:docPr id="606" name="Freeform 6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0550" cy="6350"/>
                    </a:xfrm>
                    <a:custGeom>
                      <a:rect l="l" t="t" r="r" b="b"/>
                      <a:pathLst>
                        <a:path w="1181100" h="12700">
                          <a:moveTo>
                            <a:pt x="0" y="12700"/>
                          </a:moveTo>
                          <a:lnTo>
                            <a:pt x="1181100" y="12700"/>
                          </a:lnTo>
                          <a:lnTo>
                            <a:pt x="1181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13,318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4606924</wp:posOffset>
            </wp:positionH>
            <wp:positionV relativeFrom="line">
              <wp:posOffset>43862</wp:posOffset>
            </wp:positionV>
            <wp:extent cx="590550" cy="6350"/>
            <wp:effectExtent l="0" t="0" r="0" b="0"/>
            <wp:wrapNone/>
            <wp:docPr id="607" name="Freeform 6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0550" cy="6350"/>
                    </a:xfrm>
                    <a:custGeom>
                      <a:rect l="l" t="t" r="r" b="b"/>
                      <a:pathLst>
                        <a:path w="1181100" h="12700">
                          <a:moveTo>
                            <a:pt x="0" y="12700"/>
                          </a:moveTo>
                          <a:lnTo>
                            <a:pt x="1181100" y="12700"/>
                          </a:lnTo>
                          <a:lnTo>
                            <a:pt x="1181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2,252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4606924</wp:posOffset>
            </wp:positionH>
            <wp:positionV relativeFrom="line">
              <wp:posOffset>43862</wp:posOffset>
            </wp:positionV>
            <wp:extent cx="590550" cy="6350"/>
            <wp:effectExtent l="0" t="0" r="0" b="0"/>
            <wp:wrapNone/>
            <wp:docPr id="608" name="Freeform 6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0550" cy="6350"/>
                    </a:xfrm>
                    <a:custGeom>
                      <a:rect l="l" t="t" r="r" b="b"/>
                      <a:pathLst>
                        <a:path w="1181100" h="12700">
                          <a:moveTo>
                            <a:pt x="0" y="12700"/>
                          </a:moveTo>
                          <a:lnTo>
                            <a:pt x="1181100" y="12700"/>
                          </a:lnTo>
                          <a:lnTo>
                            <a:pt x="1181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5"/>
          <w:sz w:val="14"/>
          <w:szCs w:val="14"/>
          <w:lang w:val="en-US" w:bidi="en-US"/>
        </w:rPr>
        <w:t>2,097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4606924</wp:posOffset>
            </wp:positionH>
            <wp:positionV relativeFrom="line">
              <wp:posOffset>43862</wp:posOffset>
            </wp:positionV>
            <wp:extent cx="590550" cy="6350"/>
            <wp:effectExtent l="0" t="0" r="0" b="0"/>
            <wp:wrapNone/>
            <wp:docPr id="609" name="Freeform 6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0550" cy="6350"/>
                    </a:xfrm>
                    <a:custGeom>
                      <a:rect l="l" t="t" r="r" b="b"/>
                      <a:pathLst>
                        <a:path w="1181100" h="12700">
                          <a:moveTo>
                            <a:pt x="0" y="12700"/>
                          </a:moveTo>
                          <a:lnTo>
                            <a:pt x="1181100" y="12700"/>
                          </a:lnTo>
                          <a:lnTo>
                            <a:pt x="1181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1"/>
          <w:sz w:val="14"/>
          <w:szCs w:val="14"/>
          <w:lang w:val="en-US" w:bidi="en-US"/>
        </w:rPr>
        <w:t>23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4606924</wp:posOffset>
            </wp:positionH>
            <wp:positionV relativeFrom="line">
              <wp:posOffset>43862</wp:posOffset>
            </wp:positionV>
            <wp:extent cx="590550" cy="6350"/>
            <wp:effectExtent l="0" t="0" r="0" b="0"/>
            <wp:wrapNone/>
            <wp:docPr id="610" name="Freeform 6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0550" cy="6350"/>
                    </a:xfrm>
                    <a:custGeom>
                      <a:rect l="l" t="t" r="r" b="b"/>
                      <a:pathLst>
                        <a:path w="1181100" h="12700">
                          <a:moveTo>
                            <a:pt x="0" y="12700"/>
                          </a:moveTo>
                          <a:lnTo>
                            <a:pt x="1181100" y="12700"/>
                          </a:lnTo>
                          <a:lnTo>
                            <a:pt x="1181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4606924</wp:posOffset>
            </wp:positionH>
            <wp:positionV relativeFrom="line">
              <wp:posOffset>43862</wp:posOffset>
            </wp:positionV>
            <wp:extent cx="590550" cy="6350"/>
            <wp:effectExtent l="0" t="0" r="0" b="0"/>
            <wp:wrapNone/>
            <wp:docPr id="611" name="Freeform 6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0550" cy="6350"/>
                    </a:xfrm>
                    <a:custGeom>
                      <a:rect l="l" t="t" r="r" b="b"/>
                      <a:pathLst>
                        <a:path w="1181100" h="12700">
                          <a:moveTo>
                            <a:pt x="0" y="12700"/>
                          </a:moveTo>
                          <a:lnTo>
                            <a:pt x="1181100" y="12700"/>
                          </a:lnTo>
                          <a:lnTo>
                            <a:pt x="1181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1"/>
          <w:sz w:val="14"/>
          <w:szCs w:val="14"/>
          <w:lang w:val="en-US" w:bidi="en-US"/>
        </w:rPr>
        <w:t>0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4606924</wp:posOffset>
            </wp:positionH>
            <wp:positionV relativeFrom="line">
              <wp:posOffset>43862</wp:posOffset>
            </wp:positionV>
            <wp:extent cx="590550" cy="6350"/>
            <wp:effectExtent l="0" t="0" r="0" b="0"/>
            <wp:wrapNone/>
            <wp:docPr id="612" name="Freeform 6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90550" cy="6350"/>
                    </a:xfrm>
                    <a:custGeom>
                      <a:rect l="l" t="t" r="r" b="b"/>
                      <a:pathLst>
                        <a:path w="1181100" h="12700">
                          <a:moveTo>
                            <a:pt x="0" y="12700"/>
                          </a:moveTo>
                          <a:lnTo>
                            <a:pt x="1181100" y="12700"/>
                          </a:lnTo>
                          <a:lnTo>
                            <a:pt x="1181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b/>
          <w:bCs/>
          <w:color w:val="000000"/>
          <w:spacing w:val="-4"/>
          <w:sz w:val="14"/>
          <w:szCs w:val="14"/>
          <w:lang w:val="en-US" w:bidi="en-US"/>
        </w:rPr>
        <w:t>16,078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22" w:after="5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Severity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5197474</wp:posOffset>
            </wp:positionH>
            <wp:positionV relativeFrom="line">
              <wp:posOffset>43862</wp:posOffset>
            </wp:positionV>
            <wp:extent cx="476250" cy="6350"/>
            <wp:effectExtent l="0" t="0" r="0" b="0"/>
            <wp:wrapNone/>
            <wp:docPr id="613" name="Freeform 6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76250" cy="6350"/>
                    </a:xfrm>
                    <a:custGeom>
                      <a:rect l="l" t="t" r="r" b="b"/>
                      <a:pathLst>
                        <a:path w="952500" h="12700">
                          <a:moveTo>
                            <a:pt x="0" y="12700"/>
                          </a:moveTo>
                          <a:lnTo>
                            <a:pt x="952500" y="12700"/>
                          </a:lnTo>
                          <a:lnTo>
                            <a:pt x="952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0"/>
          <w:sz w:val="14"/>
          <w:szCs w:val="14"/>
          <w:lang w:val="en-US" w:bidi="en-US"/>
        </w:rPr>
        <w:t>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5197474</wp:posOffset>
            </wp:positionH>
            <wp:positionV relativeFrom="line">
              <wp:posOffset>43862</wp:posOffset>
            </wp:positionV>
            <wp:extent cx="476250" cy="6350"/>
            <wp:effectExtent l="0" t="0" r="0" b="0"/>
            <wp:wrapNone/>
            <wp:docPr id="614" name="Freeform 6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76250" cy="6350"/>
                    </a:xfrm>
                    <a:custGeom>
                      <a:rect l="l" t="t" r="r" b="b"/>
                      <a:pathLst>
                        <a:path w="952500" h="12700">
                          <a:moveTo>
                            <a:pt x="0" y="12700"/>
                          </a:moveTo>
                          <a:lnTo>
                            <a:pt x="952500" y="12700"/>
                          </a:lnTo>
                          <a:lnTo>
                            <a:pt x="952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5197474</wp:posOffset>
            </wp:positionH>
            <wp:positionV relativeFrom="line">
              <wp:posOffset>43862</wp:posOffset>
            </wp:positionV>
            <wp:extent cx="476250" cy="6350"/>
            <wp:effectExtent l="0" t="0" r="0" b="0"/>
            <wp:wrapNone/>
            <wp:docPr id="615" name="Freeform 6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76250" cy="6350"/>
                    </a:xfrm>
                    <a:custGeom>
                      <a:rect l="l" t="t" r="r" b="b"/>
                      <a:pathLst>
                        <a:path w="952500" h="12700">
                          <a:moveTo>
                            <a:pt x="0" y="12700"/>
                          </a:moveTo>
                          <a:lnTo>
                            <a:pt x="952500" y="12700"/>
                          </a:lnTo>
                          <a:lnTo>
                            <a:pt x="952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5197474</wp:posOffset>
            </wp:positionH>
            <wp:positionV relativeFrom="line">
              <wp:posOffset>43862</wp:posOffset>
            </wp:positionV>
            <wp:extent cx="476250" cy="6350"/>
            <wp:effectExtent l="0" t="0" r="0" b="0"/>
            <wp:wrapNone/>
            <wp:docPr id="616" name="Freeform 6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76250" cy="6350"/>
                    </a:xfrm>
                    <a:custGeom>
                      <a:rect l="l" t="t" r="r" b="b"/>
                      <a:pathLst>
                        <a:path w="952500" h="12700">
                          <a:moveTo>
                            <a:pt x="0" y="12700"/>
                          </a:moveTo>
                          <a:lnTo>
                            <a:pt x="952500" y="12700"/>
                          </a:lnTo>
                          <a:lnTo>
                            <a:pt x="952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39" w:after="5" w:line="186" w:lineRule="exact"/>
        <w:ind w:left="0" w:right="0" w:firstLine="0"/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5197474</wp:posOffset>
            </wp:positionH>
            <wp:positionV relativeFrom="line">
              <wp:posOffset>43862</wp:posOffset>
            </wp:positionV>
            <wp:extent cx="476250" cy="6350"/>
            <wp:effectExtent l="0" t="0" r="0" b="0"/>
            <wp:wrapNone/>
            <wp:docPr id="617" name="Freeform 6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476250" cy="6350"/>
                    </a:xfrm>
                    <a:custGeom>
                      <a:rect l="l" t="t" r="r" b="b"/>
                      <a:pathLst>
                        <a:path w="952500" h="12700">
                          <a:moveTo>
                            <a:pt x="0" y="12700"/>
                          </a:moveTo>
                          <a:lnTo>
                            <a:pt x="952500" y="12700"/>
                          </a:lnTo>
                          <a:lnTo>
                            <a:pt x="952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HIGH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6" w:space="0" w:equalWidth="0">
            <w:col w:w="814" w:space="160"/>
            <w:col w:w="926" w:space="160"/>
            <w:col w:w="3553" w:space="160"/>
            <w:col w:w="922" w:space="160"/>
            <w:col w:w="764" w:space="160"/>
            <w:col w:w="593" w:space="0"/>
          </w:cols>
          <w:docGrid w:linePitch="360"/>
        </w:sectPr>
        <w:spacing w:before="139" w:after="5" w:line="186" w:lineRule="exact"/>
        <w:ind w:left="0" w:right="0" w:firstLine="0"/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5197474</wp:posOffset>
            </wp:positionH>
            <wp:positionV relativeFrom="line">
              <wp:posOffset>43862</wp:posOffset>
            </wp:positionV>
            <wp:extent cx="476250" cy="215900"/>
            <wp:effectExtent l="0" t="0" r="0" b="0"/>
            <wp:wrapNone/>
            <wp:docPr id="618" name="Freeform 61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76250" cy="215900"/>
                      <a:chOff x="0" y="0"/>
                      <a:chExt cx="476250" cy="21590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476250" cy="6350"/>
                      </a:xfrm>
                      <a:custGeom>
                        <a:rect l="l" t="t" r="r" b="b"/>
                        <a:pathLst>
                          <a:path w="952500" h="12700">
                            <a:moveTo>
                              <a:pt x="0" y="12700"/>
                            </a:moveTo>
                            <a:lnTo>
                              <a:pt x="952500" y="12700"/>
                            </a:lnTo>
                            <a:lnTo>
                              <a:pt x="9525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209550"/>
                        <a:ext cx="476250" cy="6350"/>
                      </a:xfrm>
                      <a:custGeom>
                        <a:rect l="l" t="t" r="r" b="b"/>
                        <a:pathLst>
                          <a:path w="952500" h="12700">
                            <a:moveTo>
                              <a:pt x="0" y="12700"/>
                            </a:moveTo>
                            <a:lnTo>
                              <a:pt x="952500" y="12700"/>
                            </a:lnTo>
                            <a:lnTo>
                              <a:pt x="9525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4"/>
          <w:sz w:val="14"/>
          <w:szCs w:val="14"/>
          <w:lang w:val="en-US" w:bidi="en-US"/>
        </w:rPr>
        <w:t>MEDIUM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0" w:after="8" w:line="279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1"/>
          <w:sz w:val="21"/>
          <w:szCs w:val="21"/>
          <w:lang w:val="en-US" w:bidi="en-US"/>
        </w:rPr>
        <w:t>SECTION 5: BUSINESS ACTIONS REQUIRED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Immediate Decisions Needed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213" w:after="5" w:line="186" w:lineRule="exact"/>
        <w:ind w:left="1142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Current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6" w:lineRule="exact"/>
        <w:ind w:left="3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6"/>
          <w:sz w:val="14"/>
          <w:szCs w:val="14"/>
          <w:lang w:val="en-US" w:bidi="en-US"/>
        </w:rPr>
        <w:t>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67" w:after="5" w:line="186" w:lineRule="exact"/>
        <w:ind w:left="335" w:right="0" w:firstLine="0"/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-71709</wp:posOffset>
            </wp:positionV>
            <wp:extent cx="514350" cy="6350"/>
            <wp:effectExtent l="0" t="0" r="0" b="0"/>
            <wp:wrapNone/>
            <wp:docPr id="620" name="Freeform 6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CAM-004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514350" cy="6350"/>
            <wp:effectExtent l="0" t="0" r="0" b="0"/>
            <wp:wrapNone/>
            <wp:docPr id="621" name="Freeform 6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CAM-011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5" w:after="0" w:line="220" w:lineRule="exact"/>
        <w:ind w:left="335" w:right="17" w:firstLine="0"/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117521</wp:posOffset>
            </wp:positionV>
            <wp:extent cx="514350" cy="6350"/>
            <wp:effectExtent l="0" t="0" r="0" b="0"/>
            <wp:wrapNone/>
            <wp:docPr id="622" name="Freeform 6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CAM-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URL-001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9" w:after="5" w:line="186" w:lineRule="exact"/>
        <w:ind w:left="335" w:right="0" w:firstLine="0"/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43861</wp:posOffset>
            </wp:positionV>
            <wp:extent cx="514350" cy="6350"/>
            <wp:effectExtent l="0" t="0" r="0" b="0"/>
            <wp:wrapNone/>
            <wp:docPr id="623" name="Freeform 6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CAM-009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514350" cy="6350"/>
            <wp:effectExtent l="0" t="0" r="0" b="0"/>
            <wp:wrapNone/>
            <wp:docPr id="624" name="Freeform 6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CAM-008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335" w:right="0" w:firstLine="0"/>
      </w:pPr>
      <w:r>
        <w:drawing>
          <wp:anchor simplePos="0" relativeHeight="251658341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-61549</wp:posOffset>
            </wp:positionV>
            <wp:extent cx="6604000" cy="419100"/>
            <wp:effectExtent l="0" t="0" r="0" b="0"/>
            <wp:wrapNone/>
            <wp:docPr id="625" name="Freeform 62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604000" cy="419100"/>
                      <a:chOff x="0" y="0"/>
                      <a:chExt cx="6604000" cy="419100"/>
                    </a:xfrm>
                  </wpg:grpSpPr>
                  <wps:wsp>
                    <wps:cNvCnPr/>
                    <wps:spPr>
                      <a:xfrm rot="0" flipH="0" flipV="1">
                        <a:off x="0" y="0"/>
                        <a:ext cx="514350" cy="6350"/>
                      </a:xfrm>
                      <a:custGeom>
                        <a:rect l="l" t="t" r="r" b="b"/>
                        <a:pathLst>
                          <a:path w="1028700" h="12700">
                            <a:moveTo>
                              <a:pt x="0" y="12700"/>
                            </a:moveTo>
                            <a:lnTo>
                              <a:pt x="1028700" y="12700"/>
                            </a:lnTo>
                            <a:lnTo>
                              <a:pt x="1028700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1">
                        <a:off x="0" y="406400"/>
                        <a:ext cx="6604000" cy="12700"/>
                      </a:xfrm>
                      <a:custGeom>
                        <a:rect l="l" t="t" r="r" b="b"/>
                        <a:pathLst>
                          <a:path w="13208000" h="25400">
                            <a:moveTo>
                              <a:pt x="0" y="25400"/>
                            </a:moveTo>
                            <a:lnTo>
                              <a:pt x="13208000" y="25400"/>
                            </a:lnTo>
                            <a:lnTo>
                              <a:pt x="13208000" y="0"/>
                            </a:lnTo>
                            <a:lnTo>
                              <a:pt x="0" y="0"/>
                            </a:lnTo>
                            <a:lnTo>
                              <a:pt x="0" y="25400"/>
                            </a:lnTo>
                            <a:close/>
                          </a:path>
                        </a:pathLst>
                      </a:custGeom>
                      <a:solidFill>
                        <a:srgbClr val="808080">
                          <a:alpha val="100000"/>
                        </a:srgbClr>
                      </a:solidFill>
                      <a:ln w="63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CAM-006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1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Count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125" w:firstLine="0"/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47671</wp:posOffset>
            </wp:positionV>
            <wp:extent cx="666750" cy="6350"/>
            <wp:effectExtent l="0" t="0" r="0" b="0"/>
            <wp:wrapNone/>
            <wp:docPr id="627" name="Freeform 6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6750" cy="6350"/>
                    </a:xfrm>
                    <a:custGeom>
                      <a:rect l="l" t="t" r="r" b="b"/>
                      <a:pathLst>
                        <a:path w="1333500" h="12700">
                          <a:moveTo>
                            <a:pt x="0" y="12700"/>
                          </a:moveTo>
                          <a:lnTo>
                            <a:pt x="1333500" y="12700"/>
                          </a:lnTo>
                          <a:lnTo>
                            <a:pt x="1333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9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-40" w:firstLine="0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50211</wp:posOffset>
            </wp:positionV>
            <wp:extent cx="666750" cy="6350"/>
            <wp:effectExtent l="0" t="0" r="0" b="0"/>
            <wp:wrapNone/>
            <wp:docPr id="628" name="Freeform 6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6750" cy="6350"/>
                    </a:xfrm>
                    <a:custGeom>
                      <a:rect l="l" t="t" r="r" b="b"/>
                      <a:pathLst>
                        <a:path w="1333500" h="12700">
                          <a:moveTo>
                            <a:pt x="0" y="12700"/>
                          </a:moveTo>
                          <a:lnTo>
                            <a:pt x="1333500" y="12700"/>
                          </a:lnTo>
                          <a:lnTo>
                            <a:pt x="1333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13,318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35" w:firstLine="0"/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50211</wp:posOffset>
            </wp:positionV>
            <wp:extent cx="666750" cy="6350"/>
            <wp:effectExtent l="0" t="0" r="0" b="0"/>
            <wp:wrapNone/>
            <wp:docPr id="629" name="Freeform 6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6750" cy="6350"/>
                    </a:xfrm>
                    <a:custGeom>
                      <a:rect l="l" t="t" r="r" b="b"/>
                      <a:pathLst>
                        <a:path w="1333500" h="12700">
                          <a:moveTo>
                            <a:pt x="0" y="12700"/>
                          </a:moveTo>
                          <a:lnTo>
                            <a:pt x="1333500" y="12700"/>
                          </a:lnTo>
                          <a:lnTo>
                            <a:pt x="1333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2,252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35" w:firstLine="0"/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50211</wp:posOffset>
            </wp:positionV>
            <wp:extent cx="666750" cy="6350"/>
            <wp:effectExtent l="0" t="0" r="0" b="0"/>
            <wp:wrapNone/>
            <wp:docPr id="630" name="Freeform 6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6750" cy="6350"/>
                    </a:xfrm>
                    <a:custGeom>
                      <a:rect l="l" t="t" r="r" b="b"/>
                      <a:pathLst>
                        <a:path w="1333500" h="12700">
                          <a:moveTo>
                            <a:pt x="0" y="12700"/>
                          </a:moveTo>
                          <a:lnTo>
                            <a:pt x="1333500" y="12700"/>
                          </a:lnTo>
                          <a:lnTo>
                            <a:pt x="1333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2,097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125" w:firstLine="0"/>
      </w:pPr>
      <w:r>
        <w:drawing>
          <wp:anchor simplePos="0" relativeHeight="251658336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47671</wp:posOffset>
            </wp:positionV>
            <wp:extent cx="666750" cy="6350"/>
            <wp:effectExtent l="0" t="0" r="0" b="0"/>
            <wp:wrapNone/>
            <wp:docPr id="631" name="Freeform 6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6750" cy="6350"/>
                    </a:xfrm>
                    <a:custGeom>
                      <a:rect l="l" t="t" r="r" b="b"/>
                      <a:pathLst>
                        <a:path w="1333500" h="12700">
                          <a:moveTo>
                            <a:pt x="0" y="12700"/>
                          </a:moveTo>
                          <a:lnTo>
                            <a:pt x="1333500" y="12700"/>
                          </a:lnTo>
                          <a:lnTo>
                            <a:pt x="1333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23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125" w:firstLine="0"/>
      </w:pPr>
      <w:r>
        <w:drawing>
          <wp:anchor simplePos="0" relativeHeight="251658342" behindDoc="0" locked="0" layoutInCell="1" allowOverlap="1">
            <wp:simplePos x="0" y="0"/>
            <wp:positionH relativeFrom="page">
              <wp:posOffset>993774</wp:posOffset>
            </wp:positionH>
            <wp:positionV relativeFrom="line">
              <wp:posOffset>47671</wp:posOffset>
            </wp:positionV>
            <wp:extent cx="666750" cy="6350"/>
            <wp:effectExtent l="0" t="0" r="0" b="0"/>
            <wp:wrapNone/>
            <wp:docPr id="632" name="Freeform 6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6750" cy="6350"/>
                    </a:xfrm>
                    <a:custGeom>
                      <a:rect l="l" t="t" r="r" b="b"/>
                      <a:pathLst>
                        <a:path w="1333500" h="12700">
                          <a:moveTo>
                            <a:pt x="0" y="12700"/>
                          </a:moveTo>
                          <a:lnTo>
                            <a:pt x="1333500" y="12700"/>
                          </a:lnTo>
                          <a:lnTo>
                            <a:pt x="13335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0 rule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Stakeholder Question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67" w:after="5" w:line="186" w:lineRule="exact"/>
        <w:ind w:left="0" w:right="0" w:firstLine="0"/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1660524</wp:posOffset>
            </wp:positionH>
            <wp:positionV relativeFrom="line">
              <wp:posOffset>-71709</wp:posOffset>
            </wp:positionV>
            <wp:extent cx="2171700" cy="6350"/>
            <wp:effectExtent l="0" t="0" r="0" b="0"/>
            <wp:wrapNone/>
            <wp:docPr id="633" name="Freeform 6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171700" cy="6350"/>
                    </a:xfrm>
                    <a:custGeom>
                      <a:rect l="l" t="t" r="r" b="b"/>
                      <a:pathLst>
                        <a:path w="4343400" h="12700">
                          <a:moveTo>
                            <a:pt x="0" y="12700"/>
                          </a:moveTo>
                          <a:lnTo>
                            <a:pt x="4343400" y="12700"/>
                          </a:lnTo>
                          <a:lnTo>
                            <a:pt x="4343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How should null/blank statuses be handled?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5" w:after="0" w:line="220" w:lineRule="exact"/>
        <w:ind w:left="0" w:right="-40" w:firstLine="0"/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1660524</wp:posOffset>
            </wp:positionH>
            <wp:positionV relativeFrom="line">
              <wp:posOffset>120061</wp:posOffset>
            </wp:positionV>
            <wp:extent cx="2171700" cy="6350"/>
            <wp:effectExtent l="0" t="0" r="0" b="0"/>
            <wp:wrapNone/>
            <wp:docPr id="634" name="Freeform 6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171700" cy="6350"/>
                    </a:xfrm>
                    <a:custGeom>
                      <a:rect l="l" t="t" r="r" b="b"/>
                      <a:pathLst>
                        <a:path w="4343400" h="12700">
                          <a:moveTo>
                            <a:pt x="0" y="12700"/>
                          </a:moveTo>
                          <a:lnTo>
                            <a:pt x="4343400" y="12700"/>
                          </a:lnTo>
                          <a:lnTo>
                            <a:pt x="4343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Should past EndDate campaigns remain active until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manual/archive action?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1291" w:firstLine="0"/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1660524</wp:posOffset>
            </wp:positionH>
            <wp:positionV relativeFrom="line">
              <wp:posOffset>50211</wp:posOffset>
            </wp:positionV>
            <wp:extent cx="2171700" cy="6350"/>
            <wp:effectExtent l="0" t="0" r="0" b="0"/>
            <wp:wrapNone/>
            <wp:docPr id="635" name="Freeform 6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171700" cy="6350"/>
                    </a:xfrm>
                    <a:custGeom>
                      <a:rect l="l" t="t" r="r" b="b"/>
                      <a:pathLst>
                        <a:path w="4343400" h="12700">
                          <a:moveTo>
                            <a:pt x="0" y="12700"/>
                          </a:moveTo>
                          <a:lnTo>
                            <a:pt x="4343400" y="12700"/>
                          </a:lnTo>
                          <a:lnTo>
                            <a:pt x="4343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What values are acceptable in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Fundraising_page_url__c?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75" w:firstLine="0"/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1660524</wp:posOffset>
            </wp:positionH>
            <wp:positionV relativeFrom="line">
              <wp:posOffset>50211</wp:posOffset>
            </wp:positionV>
            <wp:extent cx="2171700" cy="6350"/>
            <wp:effectExtent l="0" t="0" r="0" b="0"/>
            <wp:wrapNone/>
            <wp:docPr id="636" name="Freeform 6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171700" cy="6350"/>
                    </a:xfrm>
                    <a:custGeom>
                      <a:rect l="l" t="t" r="r" b="b"/>
                      <a:pathLst>
                        <a:path w="4343400" h="12700">
                          <a:moveTo>
                            <a:pt x="0" y="12700"/>
                          </a:moveTo>
                          <a:lnTo>
                            <a:pt x="4343400" y="12700"/>
                          </a:lnTo>
                          <a:lnTo>
                            <a:pt x="4343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Should Completed/Aborted campaigns always be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inactive?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406" w:firstLine="0"/>
      </w:pPr>
      <w:r>
        <w:drawing>
          <wp:anchor simplePos="0" relativeHeight="251658337" behindDoc="0" locked="0" layoutInCell="1" allowOverlap="1">
            <wp:simplePos x="0" y="0"/>
            <wp:positionH relativeFrom="page">
              <wp:posOffset>1660524</wp:posOffset>
            </wp:positionH>
            <wp:positionV relativeFrom="line">
              <wp:posOffset>50211</wp:posOffset>
            </wp:positionV>
            <wp:extent cx="2171700" cy="6350"/>
            <wp:effectExtent l="0" t="0" r="0" b="0"/>
            <wp:wrapNone/>
            <wp:docPr id="637" name="Freeform 6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171700" cy="6350"/>
                    </a:xfrm>
                    <a:custGeom>
                      <a:rect l="l" t="t" r="r" b="b"/>
                      <a:pathLst>
                        <a:path w="4343400" h="12700">
                          <a:moveTo>
                            <a:pt x="0" y="12700"/>
                          </a:moveTo>
                          <a:lnTo>
                            <a:pt x="4343400" y="12700"/>
                          </a:lnTo>
                          <a:lnTo>
                            <a:pt x="4343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Should AmountWon &gt; AmountAll always be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blocked, or tolerated with thresholds?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161" w:firstLine="0"/>
      </w:pPr>
      <w:r>
        <w:drawing>
          <wp:anchor simplePos="0" relativeHeight="251658343" behindDoc="0" locked="0" layoutInCell="1" allowOverlap="1">
            <wp:simplePos x="0" y="0"/>
            <wp:positionH relativeFrom="page">
              <wp:posOffset>1660524</wp:posOffset>
            </wp:positionH>
            <wp:positionV relativeFrom="line">
              <wp:posOffset>50211</wp:posOffset>
            </wp:positionV>
            <wp:extent cx="2171700" cy="6350"/>
            <wp:effectExtent l="0" t="0" r="0" b="0"/>
            <wp:wrapNone/>
            <wp:docPr id="638" name="Freeform 6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2171700" cy="6350"/>
                    </a:xfrm>
                    <a:custGeom>
                      <a:rect l="l" t="t" r="r" b="b"/>
                      <a:pathLst>
                        <a:path w="4343400" h="12700">
                          <a:moveTo>
                            <a:pt x="0" y="12700"/>
                          </a:moveTo>
                          <a:lnTo>
                            <a:pt x="4343400" y="12700"/>
                          </a:lnTo>
                          <a:lnTo>
                            <a:pt x="43434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Should additional currencies be allowed beyond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current list?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2"/>
          <w:sz w:val="14"/>
          <w:szCs w:val="14"/>
          <w:lang w:val="en-US" w:bidi="en-US"/>
        </w:rPr>
        <w:t>Decision Options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9" w:after="0" w:line="220" w:lineRule="exact"/>
        <w:ind w:left="0" w:right="-40" w:firstLine="0"/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3832224</wp:posOffset>
            </wp:positionH>
            <wp:positionV relativeFrom="line">
              <wp:posOffset>109901</wp:posOffset>
            </wp:positionV>
            <wp:extent cx="1765300" cy="6350"/>
            <wp:effectExtent l="0" t="0" r="0" b="0"/>
            <wp:wrapNone/>
            <wp:docPr id="639" name="Freeform 6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65300" cy="6350"/>
                    </a:xfrm>
                    <a:custGeom>
                      <a:rect l="l" t="t" r="r" b="b"/>
                      <a:pathLst>
                        <a:path w="3530600" h="12700">
                          <a:moveTo>
                            <a:pt x="0" y="12700"/>
                          </a:moveTo>
                          <a:lnTo>
                            <a:pt x="3530600" y="12700"/>
                          </a:lnTo>
                          <a:lnTo>
                            <a:pt x="3530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Remediate at source; default in ETL; allow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with exception process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190" w:firstLine="0"/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3832224</wp:posOffset>
            </wp:positionH>
            <wp:positionV relativeFrom="line">
              <wp:posOffset>50211</wp:posOffset>
            </wp:positionV>
            <wp:extent cx="1765300" cy="6350"/>
            <wp:effectExtent l="0" t="0" r="0" b="0"/>
            <wp:wrapNone/>
            <wp:docPr id="640" name="Freeform 6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65300" cy="6350"/>
                    </a:xfrm>
                    <a:custGeom>
                      <a:rect l="l" t="t" r="r" b="b"/>
                      <a:pathLst>
                        <a:path w="3530600" h="12700">
                          <a:moveTo>
                            <a:pt x="0" y="12700"/>
                          </a:moveTo>
                          <a:lnTo>
                            <a:pt x="3530600" y="12700"/>
                          </a:lnTo>
                          <a:lnTo>
                            <a:pt x="3530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Keep as-is; enforce auto-deactivation;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hybrid policy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196" w:firstLine="0"/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3832224</wp:posOffset>
            </wp:positionH>
            <wp:positionV relativeFrom="line">
              <wp:posOffset>50211</wp:posOffset>
            </wp:positionV>
            <wp:extent cx="1765300" cy="6350"/>
            <wp:effectExtent l="0" t="0" r="0" b="0"/>
            <wp:wrapNone/>
            <wp:docPr id="641" name="Freeform 6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65300" cy="6350"/>
                    </a:xfrm>
                    <a:custGeom>
                      <a:rect l="l" t="t" r="r" b="b"/>
                      <a:pathLst>
                        <a:path w="3530600" h="12700">
                          <a:moveTo>
                            <a:pt x="0" y="12700"/>
                          </a:moveTo>
                          <a:lnTo>
                            <a:pt x="3530600" y="12700"/>
                          </a:lnTo>
                          <a:lnTo>
                            <a:pt x="3530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URL-only; allow codes/titles; split into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separate fields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167" w:firstLine="0"/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3832224</wp:posOffset>
            </wp:positionH>
            <wp:positionV relativeFrom="line">
              <wp:posOffset>50211</wp:posOffset>
            </wp:positionV>
            <wp:extent cx="1765300" cy="6350"/>
            <wp:effectExtent l="0" t="0" r="0" b="0"/>
            <wp:wrapNone/>
            <wp:docPr id="642" name="Freeform 6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65300" cy="6350"/>
                    </a:xfrm>
                    <a:custGeom>
                      <a:rect l="l" t="t" r="r" b="b"/>
                      <a:pathLst>
                        <a:path w="3530600" h="12700">
                          <a:moveTo>
                            <a:pt x="0" y="12700"/>
                          </a:moveTo>
                          <a:lnTo>
                            <a:pt x="3530600" y="12700"/>
                          </a:lnTo>
                          <a:lnTo>
                            <a:pt x="3530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Enforce via process/automation; allow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exceptions; periodic review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41" w:firstLine="0"/>
      </w:pPr>
      <w:r>
        <w:drawing>
          <wp:anchor simplePos="0" relativeHeight="251658338" behindDoc="0" locked="0" layoutInCell="1" allowOverlap="1">
            <wp:simplePos x="0" y="0"/>
            <wp:positionH relativeFrom="page">
              <wp:posOffset>3832224</wp:posOffset>
            </wp:positionH>
            <wp:positionV relativeFrom="line">
              <wp:posOffset>50211</wp:posOffset>
            </wp:positionV>
            <wp:extent cx="1765300" cy="6350"/>
            <wp:effectExtent l="0" t="0" r="0" b="0"/>
            <wp:wrapNone/>
            <wp:docPr id="643" name="Freeform 6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65300" cy="6350"/>
                    </a:xfrm>
                    <a:custGeom>
                      <a:rect l="l" t="t" r="r" b="b"/>
                      <a:pathLst>
                        <a:path w="3530600" h="12700">
                          <a:moveTo>
                            <a:pt x="0" y="12700"/>
                          </a:moveTo>
                          <a:lnTo>
                            <a:pt x="3530600" y="12700"/>
                          </a:lnTo>
                          <a:lnTo>
                            <a:pt x="3530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Strict rule; threshold/tolerance; case-by-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case review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61" w:firstLine="0"/>
      </w:pPr>
      <w:r>
        <w:drawing>
          <wp:anchor simplePos="0" relativeHeight="251658344" behindDoc="0" locked="0" layoutInCell="1" allowOverlap="1">
            <wp:simplePos x="0" y="0"/>
            <wp:positionH relativeFrom="page">
              <wp:posOffset>3832224</wp:posOffset>
            </wp:positionH>
            <wp:positionV relativeFrom="line">
              <wp:posOffset>50211</wp:posOffset>
            </wp:positionV>
            <wp:extent cx="1765300" cy="6350"/>
            <wp:effectExtent l="0" t="0" r="0" b="0"/>
            <wp:wrapNone/>
            <wp:docPr id="644" name="Freeform 6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1765300" cy="6350"/>
                    </a:xfrm>
                    <a:custGeom>
                      <a:rect l="l" t="t" r="r" b="b"/>
                      <a:pathLst>
                        <a:path w="3530600" h="12700">
                          <a:moveTo>
                            <a:pt x="0" y="12700"/>
                          </a:moveTo>
                          <a:lnTo>
                            <a:pt x="3530600" y="12700"/>
                          </a:lnTo>
                          <a:lnTo>
                            <a:pt x="35306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Keep current list; add more currencies if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approved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5"/>
          <w:sz w:val="14"/>
          <w:szCs w:val="14"/>
          <w:lang w:val="en-US" w:bidi="en-US"/>
        </w:rPr>
        <w:t>Owner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9" w:after="0" w:line="220" w:lineRule="exact"/>
        <w:ind w:left="0" w:right="56" w:firstLine="0"/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5597524</wp:posOffset>
            </wp:positionH>
            <wp:positionV relativeFrom="line">
              <wp:posOffset>109901</wp:posOffset>
            </wp:positionV>
            <wp:extent cx="971550" cy="6350"/>
            <wp:effectExtent l="0" t="0" r="0" b="0"/>
            <wp:wrapNone/>
            <wp:docPr id="645" name="Freeform 6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71550" cy="6350"/>
                    </a:xfrm>
                    <a:custGeom>
                      <a:rect l="l" t="t" r="r" b="b"/>
                      <a:pathLst>
                        <a:path w="1943100" h="12700">
                          <a:moveTo>
                            <a:pt x="0" y="12700"/>
                          </a:moveTo>
                          <a:lnTo>
                            <a:pt x="1943100" y="12700"/>
                          </a:lnTo>
                          <a:lnTo>
                            <a:pt x="1943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Campaign Business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Owner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56" w:firstLine="0"/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5597524</wp:posOffset>
            </wp:positionH>
            <wp:positionV relativeFrom="line">
              <wp:posOffset>50211</wp:posOffset>
            </wp:positionV>
            <wp:extent cx="971550" cy="6350"/>
            <wp:effectExtent l="0" t="0" r="0" b="0"/>
            <wp:wrapNone/>
            <wp:docPr id="646" name="Freeform 6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71550" cy="6350"/>
                    </a:xfrm>
                    <a:custGeom>
                      <a:rect l="l" t="t" r="r" b="b"/>
                      <a:pathLst>
                        <a:path w="1943100" h="12700">
                          <a:moveTo>
                            <a:pt x="0" y="12700"/>
                          </a:moveTo>
                          <a:lnTo>
                            <a:pt x="1943100" y="12700"/>
                          </a:lnTo>
                          <a:lnTo>
                            <a:pt x="1943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Campaign Business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Owner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82" w:firstLine="0"/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5597524</wp:posOffset>
            </wp:positionH>
            <wp:positionV relativeFrom="line">
              <wp:posOffset>47671</wp:posOffset>
            </wp:positionV>
            <wp:extent cx="971550" cy="6350"/>
            <wp:effectExtent l="0" t="0" r="0" b="0"/>
            <wp:wrapNone/>
            <wp:docPr id="647" name="Freeform 6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71550" cy="6350"/>
                    </a:xfrm>
                    <a:custGeom>
                      <a:rect l="l" t="t" r="r" b="b"/>
                      <a:pathLst>
                        <a:path w="1943100" h="12700">
                          <a:moveTo>
                            <a:pt x="0" y="12700"/>
                          </a:moveTo>
                          <a:lnTo>
                            <a:pt x="1943100" y="12700"/>
                          </a:lnTo>
                          <a:lnTo>
                            <a:pt x="1943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Campaign &amp;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Fundraising Owner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-36" w:firstLine="0"/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5597524</wp:posOffset>
            </wp:positionH>
            <wp:positionV relativeFrom="line">
              <wp:posOffset>50211</wp:posOffset>
            </wp:positionV>
            <wp:extent cx="971550" cy="6350"/>
            <wp:effectExtent l="0" t="0" r="0" b="0"/>
            <wp:wrapNone/>
            <wp:docPr id="648" name="Freeform 6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71550" cy="6350"/>
                    </a:xfrm>
                    <a:custGeom>
                      <a:rect l="l" t="t" r="r" b="b"/>
                      <a:pathLst>
                        <a:path w="1943100" h="12700">
                          <a:moveTo>
                            <a:pt x="0" y="12700"/>
                          </a:moveTo>
                          <a:lnTo>
                            <a:pt x="1943100" y="12700"/>
                          </a:lnTo>
                          <a:lnTo>
                            <a:pt x="1943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Campaign &amp; Process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Owner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44" w:firstLine="0"/>
      </w:pPr>
      <w:r>
        <w:drawing>
          <wp:anchor simplePos="0" relativeHeight="251658339" behindDoc="0" locked="0" layoutInCell="1" allowOverlap="1">
            <wp:simplePos x="0" y="0"/>
            <wp:positionH relativeFrom="page">
              <wp:posOffset>5597524</wp:posOffset>
            </wp:positionH>
            <wp:positionV relativeFrom="line">
              <wp:posOffset>47671</wp:posOffset>
            </wp:positionV>
            <wp:extent cx="971550" cy="6350"/>
            <wp:effectExtent l="0" t="0" r="0" b="0"/>
            <wp:wrapNone/>
            <wp:docPr id="649" name="Freeform 6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71550" cy="6350"/>
                    </a:xfrm>
                    <a:custGeom>
                      <a:rect l="l" t="t" r="r" b="b"/>
                      <a:pathLst>
                        <a:path w="1943100" h="12700">
                          <a:moveTo>
                            <a:pt x="0" y="12700"/>
                          </a:moveTo>
                          <a:lnTo>
                            <a:pt x="1943100" y="12700"/>
                          </a:lnTo>
                          <a:lnTo>
                            <a:pt x="1943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Finance &amp;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Opportunity Owner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-40" w:firstLine="0"/>
      </w:pPr>
      <w:r>
        <w:drawing>
          <wp:anchor simplePos="0" relativeHeight="251658345" behindDoc="0" locked="0" layoutInCell="1" allowOverlap="1">
            <wp:simplePos x="0" y="0"/>
            <wp:positionH relativeFrom="page">
              <wp:posOffset>5597524</wp:posOffset>
            </wp:positionH>
            <wp:positionV relativeFrom="line">
              <wp:posOffset>50211</wp:posOffset>
            </wp:positionV>
            <wp:extent cx="971550" cy="6350"/>
            <wp:effectExtent l="0" t="0" r="0" b="0"/>
            <wp:wrapNone/>
            <wp:docPr id="650" name="Freeform 6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971550" cy="6350"/>
                    </a:xfrm>
                    <a:custGeom>
                      <a:rect l="l" t="t" r="r" b="b"/>
                      <a:pathLst>
                        <a:path w="1943100" h="12700">
                          <a:moveTo>
                            <a:pt x="0" y="12700"/>
                          </a:moveTo>
                          <a:lnTo>
                            <a:pt x="1943100" y="12700"/>
                          </a:lnTo>
                          <a:lnTo>
                            <a:pt x="19431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Finance &amp; Campaign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Owner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6" w:lineRule="exact"/>
        <w:ind w:left="0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Deadline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67" w:after="5" w:line="186" w:lineRule="exact"/>
        <w:ind w:left="0" w:right="0" w:firstLine="0"/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6569074</wp:posOffset>
            </wp:positionH>
            <wp:positionV relativeFrom="line">
              <wp:posOffset>-71709</wp:posOffset>
            </wp:positionV>
            <wp:extent cx="514350" cy="6350"/>
            <wp:effectExtent l="0" t="0" r="0" b="0"/>
            <wp:wrapNone/>
            <wp:docPr id="651" name="Freeform 6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This week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6569074</wp:posOffset>
            </wp:positionH>
            <wp:positionV relativeFrom="line">
              <wp:posOffset>-61549</wp:posOffset>
            </wp:positionV>
            <wp:extent cx="514350" cy="6350"/>
            <wp:effectExtent l="0" t="0" r="0" b="0"/>
            <wp:wrapNone/>
            <wp:docPr id="652" name="Freeform 6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This week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83" w:after="5" w:line="186" w:lineRule="exact"/>
        <w:ind w:left="0" w:right="0" w:firstLine="0"/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6569074</wp:posOffset>
            </wp:positionH>
            <wp:positionV relativeFrom="line">
              <wp:posOffset>-61549</wp:posOffset>
            </wp:positionV>
            <wp:extent cx="514350" cy="6350"/>
            <wp:effectExtent l="0" t="0" r="0" b="0"/>
            <wp:wrapNone/>
            <wp:docPr id="653" name="Freeform 6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3"/>
          <w:sz w:val="14"/>
          <w:szCs w:val="14"/>
          <w:lang w:val="en-US" w:bidi="en-US"/>
        </w:rPr>
        <w:t>This week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5" w:after="0" w:line="220" w:lineRule="exact"/>
        <w:ind w:left="0" w:right="244" w:firstLine="0"/>
      </w:pPr>
      <w:r>
        <w:drawing>
          <wp:anchor simplePos="0" relativeHeight="251658334" behindDoc="0" locked="0" layoutInCell="1" allowOverlap="1">
            <wp:simplePos x="0" y="0"/>
            <wp:positionH relativeFrom="page">
              <wp:posOffset>6569074</wp:posOffset>
            </wp:positionH>
            <wp:positionV relativeFrom="line">
              <wp:posOffset>117521</wp:posOffset>
            </wp:positionV>
            <wp:extent cx="514350" cy="6350"/>
            <wp:effectExtent l="0" t="0" r="0" b="0"/>
            <wp:wrapNone/>
            <wp:docPr id="654" name="Freeform 6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Next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week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15" w:after="0" w:line="220" w:lineRule="exact"/>
        <w:ind w:left="0" w:right="244" w:firstLine="0"/>
      </w:pPr>
      <w:r>
        <w:drawing>
          <wp:anchor simplePos="0" relativeHeight="251658340" behindDoc="0" locked="0" layoutInCell="1" allowOverlap="1">
            <wp:simplePos x="0" y="0"/>
            <wp:positionH relativeFrom="page">
              <wp:posOffset>6569074</wp:posOffset>
            </wp:positionH>
            <wp:positionV relativeFrom="line">
              <wp:posOffset>47671</wp:posOffset>
            </wp:positionV>
            <wp:extent cx="514350" cy="6350"/>
            <wp:effectExtent l="0" t="0" r="0" b="0"/>
            <wp:wrapNone/>
            <wp:docPr id="655" name="Freeform 6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Next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week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6" w:space="0" w:equalWidth="0">
            <w:col w:w="980" w:space="182"/>
            <w:col w:w="721" w:space="333"/>
            <w:col w:w="3207" w:space="210"/>
            <w:col w:w="2588" w:space="187"/>
            <w:col w:w="1326" w:space="206"/>
            <w:col w:w="641" w:space="0"/>
          </w:cols>
          <w:docGrid w:linePitch="360"/>
        </w:sectPr>
        <w:spacing w:before="115" w:after="0" w:line="220" w:lineRule="exact"/>
        <w:ind w:left="0" w:right="244" w:firstLine="0"/>
      </w:pPr>
      <w:r>
        <w:drawing>
          <wp:anchor simplePos="0" relativeHeight="251658346" behindDoc="0" locked="0" layoutInCell="1" allowOverlap="1">
            <wp:simplePos x="0" y="0"/>
            <wp:positionH relativeFrom="page">
              <wp:posOffset>6569074</wp:posOffset>
            </wp:positionH>
            <wp:positionV relativeFrom="line">
              <wp:posOffset>47671</wp:posOffset>
            </wp:positionV>
            <wp:extent cx="514350" cy="6350"/>
            <wp:effectExtent l="0" t="0" r="0" b="0"/>
            <wp:wrapNone/>
            <wp:docPr id="656" name="Freeform 6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514350" cy="6350"/>
                    </a:xfrm>
                    <a:custGeom>
                      <a:rect l="l" t="t" r="r" b="b"/>
                      <a:pathLst>
                        <a:path w="1028700" h="12700">
                          <a:moveTo>
                            <a:pt x="0" y="12700"/>
                          </a:moveTo>
                          <a:lnTo>
                            <a:pt x="1028700" y="12700"/>
                          </a:lnTo>
                          <a:lnTo>
                            <a:pt x="1028700" y="0"/>
                          </a:lnTo>
                          <a:lnTo>
                            <a:pt x="0" y="0"/>
                          </a:lnTo>
                          <a:lnTo>
                            <a:pt x="0" y="12700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Next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6"/>
          <w:sz w:val="14"/>
          <w:szCs w:val="14"/>
          <w:lang w:val="en-US" w:bidi="en-US"/>
        </w:rPr>
        <w:t>week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19" w:after="8" w:line="279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pacing w:val="-2"/>
          <w:sz w:val="21"/>
          <w:szCs w:val="21"/>
          <w:lang w:val="en-US" w:bidi="en-US"/>
        </w:rPr>
        <w:t>SECTION 7: WHAT'S STORED WHERE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4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Tables Created (Temporary - Pre-Review Only)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5" w:after="5" w:line="163" w:lineRule="exact"/>
        <w:ind w:left="235" w:right="0" w:firstLine="0"/>
      </w:pPr>
      <w:r/>
      <w:r>
        <w:rPr baseline="0" dirty="0">
          <w:rFonts w:ascii="Consolas" w:hAnsi="Consolas" w:eastAsia="Consolas" w:cs="Consolas"/>
          <w:b/>
          <w:bCs/>
          <w:color w:val="C9AE75"/>
          <w:spacing w:val="-1"/>
          <w:sz w:val="14"/>
          <w:szCs w:val="14"/>
          <w:lang w:val="en-US" w:bidi="en-US"/>
        </w:rPr>
        <w:t>[staging].[campaign_latest]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635" w:right="0" w:firstLine="0"/>
      </w:pPr>
      <w:r>
        <w:drawing>
          <wp:anchor simplePos="0" relativeHeight="251658859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152446</wp:posOffset>
            </wp:positionV>
            <wp:extent cx="31750" cy="31750"/>
            <wp:effectExtent l="0" t="0" r="0" b="0"/>
            <wp:wrapNone/>
            <wp:docPr id="657" name="Freeform 6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33"/>
                          </a:cubicBezTo>
                          <a:cubicBezTo>
                            <a:pt x="59472" y="15751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44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51"/>
                            <a:pt x="2417" y="19633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80"/>
                            <a:pt x="806" y="40048"/>
                            <a:pt x="2417" y="43930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40,775 rows (deduplicated campaigns)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0" w:lineRule="exact"/>
        <w:ind w:left="635" w:right="6470" w:firstLine="0"/>
      </w:pPr>
      <w:r>
        <w:drawing>
          <wp:anchor simplePos="0" relativeHeight="251658865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66086</wp:posOffset>
            </wp:positionV>
            <wp:extent cx="31750" cy="31750"/>
            <wp:effectExtent l="0" t="0" r="0" b="0"/>
            <wp:wrapNone/>
            <wp:docPr id="658" name="Freeform 6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44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7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188"/>
                            <a:pt x="15710" y="59482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82"/>
                            <a:pt x="51224" y="57188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29 columns (includes extended lineage and validation fields)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drawing>
          <wp:anchor simplePos="0" relativeHeight="251658871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66086</wp:posOffset>
            </wp:positionV>
            <wp:extent cx="31750" cy="31750"/>
            <wp:effectExtent l="0" t="0" r="0" b="0"/>
            <wp:wrapNone/>
            <wp:docPr id="659" name="Freeform 6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31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Status: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Staging - Ready for Analysis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635" w:right="0" w:firstLine="0"/>
      </w:pPr>
      <w:r>
        <w:drawing>
          <wp:anchor simplePos="0" relativeHeight="251658883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57831</wp:posOffset>
            </wp:positionV>
            <wp:extent cx="31750" cy="31750"/>
            <wp:effectExtent l="0" t="0" r="0" b="0"/>
            <wp:wrapNone/>
            <wp:docPr id="660" name="Freeform 6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33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38"/>
                            <a:pt x="47790" y="4044"/>
                            <a:pt x="43901" y="2444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44"/>
                          </a:cubicBezTo>
                          <a:cubicBezTo>
                            <a:pt x="15710" y="4044"/>
                            <a:pt x="12277" y="6338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59"/>
                            <a:pt x="9300" y="54224"/>
                          </a:cubicBezTo>
                          <a:cubicBezTo>
                            <a:pt x="12277" y="57213"/>
                            <a:pt x="15710" y="59507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507"/>
                            <a:pt x="51224" y="57213"/>
                            <a:pt x="54201" y="54224"/>
                          </a:cubicBezTo>
                          <a:cubicBezTo>
                            <a:pt x="57178" y="51259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Contents: Latest version of each campaign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1" w:after="5" w:line="163" w:lineRule="exact"/>
        <w:ind w:left="235" w:right="0" w:firstLine="0"/>
      </w:pPr>
      <w:r/>
      <w:r>
        <w:rPr baseline="0" dirty="0">
          <w:rFonts w:ascii="Consolas" w:hAnsi="Consolas" w:eastAsia="Consolas" w:cs="Consolas"/>
          <w:b/>
          <w:bCs/>
          <w:color w:val="C9AE75"/>
          <w:spacing w:val="-1"/>
          <w:sz w:val="14"/>
          <w:szCs w:val="14"/>
          <w:lang w:val="en-US" w:bidi="en-US"/>
        </w:rPr>
        <w:t>[staging].[campaign_dq_exceptions_temp]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635" w:right="0" w:firstLine="0"/>
      </w:pPr>
      <w:r>
        <w:drawing>
          <wp:anchor simplePos="0" relativeHeight="251658892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152446</wp:posOffset>
            </wp:positionV>
            <wp:extent cx="31750" cy="31750"/>
            <wp:effectExtent l="0" t="0" r="0" b="0"/>
            <wp:wrapNone/>
            <wp:docPr id="661" name="Freeform 6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15"/>
                            <a:pt x="61084" y="19633"/>
                          </a:cubicBezTo>
                          <a:cubicBezTo>
                            <a:pt x="59472" y="15727"/>
                            <a:pt x="57178" y="12291"/>
                            <a:pt x="54201" y="9302"/>
                          </a:cubicBezTo>
                          <a:cubicBezTo>
                            <a:pt x="51224" y="6338"/>
                            <a:pt x="47790" y="4044"/>
                            <a:pt x="43901" y="2431"/>
                          </a:cubicBezTo>
                          <a:cubicBezTo>
                            <a:pt x="40011" y="819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38"/>
                            <a:pt x="9300" y="9302"/>
                          </a:cubicBezTo>
                          <a:cubicBezTo>
                            <a:pt x="6323" y="12291"/>
                            <a:pt x="4029" y="15727"/>
                            <a:pt x="2417" y="19609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18,228 rows (one row per rule match)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635" w:right="0" w:firstLine="0"/>
      </w:pPr>
      <w:r>
        <w:drawing>
          <wp:anchor simplePos="0" relativeHeight="251658898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57196</wp:posOffset>
            </wp:positionV>
            <wp:extent cx="31750" cy="31750"/>
            <wp:effectExtent l="0" t="0" r="0" b="0"/>
            <wp:wrapNone/>
            <wp:docPr id="662" name="Freeform 6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33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44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80"/>
                            <a:pt x="806" y="40048"/>
                            <a:pt x="2417" y="43942"/>
                          </a:cubicBezTo>
                          <a:cubicBezTo>
                            <a:pt x="4029" y="47836"/>
                            <a:pt x="6323" y="51259"/>
                            <a:pt x="9300" y="54224"/>
                          </a:cubicBezTo>
                          <a:cubicBezTo>
                            <a:pt x="12277" y="57213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507"/>
                            <a:pt x="51224" y="57213"/>
                            <a:pt x="54201" y="54224"/>
                          </a:cubicBezTo>
                          <a:cubicBezTo>
                            <a:pt x="57178" y="51259"/>
                            <a:pt x="59472" y="47836"/>
                            <a:pt x="61084" y="43930"/>
                          </a:cubicBezTo>
                          <a:cubicBezTo>
                            <a:pt x="62695" y="40048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Status: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Pre-Review - NOT Yet Official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0" w:lineRule="exact"/>
        <w:ind w:left="635" w:right="6134" w:firstLine="0"/>
      </w:pPr>
      <w:r>
        <w:drawing>
          <wp:anchor simplePos="0" relativeHeight="251658912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66086</wp:posOffset>
            </wp:positionV>
            <wp:extent cx="31750" cy="31750"/>
            <wp:effectExtent l="0" t="0" r="0" b="0"/>
            <wp:wrapNone/>
            <wp:docPr id="663" name="Freeform 6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291"/>
                            <a:pt x="54201" y="9302"/>
                          </a:cubicBezTo>
                          <a:cubicBezTo>
                            <a:pt x="51224" y="6326"/>
                            <a:pt x="47790" y="4031"/>
                            <a:pt x="43901" y="2431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44"/>
                            <a:pt x="12277" y="6326"/>
                            <a:pt x="9300" y="9302"/>
                          </a:cubicBezTo>
                          <a:cubicBezTo>
                            <a:pt x="6323" y="12291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7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Purpose: Waiting for business approval before moving to dq layer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drawing>
          <wp:anchor simplePos="0" relativeHeight="251658919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66086</wp:posOffset>
            </wp:positionV>
            <wp:extent cx="31750" cy="31750"/>
            <wp:effectExtent l="0" t="0" r="0" b="0"/>
            <wp:wrapNone/>
            <wp:docPr id="664" name="Freeform 6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44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56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12"/>
                            <a:pt x="6323" y="51247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47"/>
                            <a:pt x="59472" y="47812"/>
                            <a:pt x="61084" y="43917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Next Step: When approved, INSERT into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[dq].[dq_exceptions]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1" w:after="5" w:line="163" w:lineRule="exact"/>
        <w:ind w:left="235" w:right="0" w:firstLine="0"/>
      </w:pPr>
      <w:r/>
      <w:r>
        <w:rPr baseline="0" dirty="0">
          <w:rFonts w:ascii="Consolas" w:hAnsi="Consolas" w:eastAsia="Consolas" w:cs="Consolas"/>
          <w:b/>
          <w:bCs/>
          <w:color w:val="C9AE75"/>
          <w:spacing w:val="-1"/>
          <w:sz w:val="14"/>
          <w:szCs w:val="14"/>
          <w:lang w:val="en-US" w:bidi="en-US"/>
        </w:rPr>
        <w:t>[staging].[dq_rules_reference]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635" w:right="0" w:firstLine="0"/>
      </w:pPr>
      <w:r>
        <w:drawing>
          <wp:anchor simplePos="0" relativeHeight="251658933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152446</wp:posOffset>
            </wp:positionV>
            <wp:extent cx="31750" cy="31750"/>
            <wp:effectExtent l="0" t="0" r="0" b="0"/>
            <wp:wrapNone/>
            <wp:docPr id="665" name="Freeform 6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46"/>
                            <a:pt x="62695" y="23503"/>
                            <a:pt x="61084" y="19621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50"/>
                            <a:pt x="47790" y="4056"/>
                            <a:pt x="43901" y="2431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56"/>
                            <a:pt x="12277" y="6350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03"/>
                            <a:pt x="0" y="27546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59"/>
                            <a:pt x="9300" y="54224"/>
                          </a:cubicBezTo>
                          <a:cubicBezTo>
                            <a:pt x="12277" y="57200"/>
                            <a:pt x="15710" y="59495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694"/>
                            <a:pt x="43901" y="61094"/>
                          </a:cubicBezTo>
                          <a:cubicBezTo>
                            <a:pt x="47790" y="59495"/>
                            <a:pt x="51224" y="57200"/>
                            <a:pt x="54201" y="54224"/>
                          </a:cubicBezTo>
                          <a:cubicBezTo>
                            <a:pt x="57178" y="51259"/>
                            <a:pt x="59472" y="47824"/>
                            <a:pt x="61084" y="43942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18 rows (all rules defined)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635" w:right="0" w:firstLine="0"/>
      </w:pPr>
      <w:r>
        <w:drawing>
          <wp:anchor simplePos="0" relativeHeight="251658939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57196</wp:posOffset>
            </wp:positionV>
            <wp:extent cx="31750" cy="31750"/>
            <wp:effectExtent l="0" t="0" r="0" b="0"/>
            <wp:wrapNone/>
            <wp:docPr id="666" name="Freeform 6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33"/>
                          </a:cubicBezTo>
                          <a:cubicBezTo>
                            <a:pt x="59472" y="15739"/>
                            <a:pt x="57178" y="12304"/>
                            <a:pt x="54201" y="9315"/>
                          </a:cubicBezTo>
                          <a:cubicBezTo>
                            <a:pt x="51224" y="6338"/>
                            <a:pt x="47790" y="4044"/>
                            <a:pt x="43901" y="2444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44"/>
                          </a:cubicBezTo>
                          <a:cubicBezTo>
                            <a:pt x="15710" y="4044"/>
                            <a:pt x="12277" y="6338"/>
                            <a:pt x="9300" y="9315"/>
                          </a:cubicBezTo>
                          <a:cubicBezTo>
                            <a:pt x="6323" y="12304"/>
                            <a:pt x="4029" y="15739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67"/>
                            <a:pt x="806" y="40023"/>
                            <a:pt x="2417" y="43917"/>
                          </a:cubicBezTo>
                          <a:cubicBezTo>
                            <a:pt x="4029" y="47799"/>
                            <a:pt x="6323" y="51235"/>
                            <a:pt x="9300" y="54211"/>
                          </a:cubicBezTo>
                          <a:cubicBezTo>
                            <a:pt x="12277" y="57200"/>
                            <a:pt x="15710" y="59495"/>
                            <a:pt x="19600" y="61094"/>
                          </a:cubicBezTo>
                          <a:cubicBezTo>
                            <a:pt x="23490" y="62694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95"/>
                            <a:pt x="51224" y="57200"/>
                            <a:pt x="54201" y="54211"/>
                          </a:cubicBezTo>
                          <a:cubicBezTo>
                            <a:pt x="57178" y="51235"/>
                            <a:pt x="59472" y="47799"/>
                            <a:pt x="61084" y="43917"/>
                          </a:cubicBezTo>
                          <a:cubicBezTo>
                            <a:pt x="62695" y="40023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Status: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Rule Catalog - Reference Only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635" w:right="0" w:firstLine="0"/>
      </w:pPr>
      <w:r>
        <w:drawing>
          <wp:anchor simplePos="0" relativeHeight="251658951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57196</wp:posOffset>
            </wp:positionV>
            <wp:extent cx="31750" cy="31750"/>
            <wp:effectExtent l="0" t="0" r="0" b="0"/>
            <wp:wrapNone/>
            <wp:docPr id="667" name="Freeform 6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33"/>
                          </a:cubicBezTo>
                          <a:cubicBezTo>
                            <a:pt x="59472" y="15751"/>
                            <a:pt x="57178" y="12316"/>
                            <a:pt x="54201" y="9327"/>
                          </a:cubicBezTo>
                          <a:cubicBezTo>
                            <a:pt x="51224" y="6363"/>
                            <a:pt x="47790" y="4068"/>
                            <a:pt x="43901" y="2456"/>
                          </a:cubicBezTo>
                          <a:cubicBezTo>
                            <a:pt x="40011" y="831"/>
                            <a:pt x="35961" y="13"/>
                            <a:pt x="31751" y="0"/>
                          </a:cubicBezTo>
                          <a:cubicBezTo>
                            <a:pt x="27540" y="13"/>
                            <a:pt x="23490" y="831"/>
                            <a:pt x="19600" y="2456"/>
                          </a:cubicBezTo>
                          <a:cubicBezTo>
                            <a:pt x="15710" y="4068"/>
                            <a:pt x="12277" y="6363"/>
                            <a:pt x="9300" y="9327"/>
                          </a:cubicBezTo>
                          <a:cubicBezTo>
                            <a:pt x="6323" y="12316"/>
                            <a:pt x="4029" y="15751"/>
                            <a:pt x="2417" y="19633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80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59"/>
                            <a:pt x="9300" y="54224"/>
                          </a:cubicBezTo>
                          <a:cubicBezTo>
                            <a:pt x="12277" y="57200"/>
                            <a:pt x="15710" y="59495"/>
                            <a:pt x="19600" y="61107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07"/>
                          </a:cubicBezTo>
                          <a:cubicBezTo>
                            <a:pt x="47790" y="59495"/>
                            <a:pt x="51224" y="57200"/>
                            <a:pt x="54201" y="54224"/>
                          </a:cubicBezTo>
                          <a:cubicBezTo>
                            <a:pt x="57178" y="51259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80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Used for: Joining rule matches to rule descriptions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2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Framework Status (updated 2026-08-01)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238" w:after="4" w:line="150" w:lineRule="exact"/>
        <w:ind w:left="5238" w:right="0" w:firstLine="0"/>
      </w:pPr>
      <w:r/>
      <w:r>
        <w:rPr baseline="0" dirty="0">
          <w:rFonts w:ascii="Arial" w:hAnsi="Arial" w:eastAsia="Arial" w:cs="Arial"/>
          <w:color w:val="000000"/>
          <w:spacing w:val="-3"/>
          <w:sz w:val="13"/>
          <w:szCs w:val="13"/>
          <w:lang w:val="en-US" w:bidi="en-US"/>
        </w:rPr>
        <w:t>10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  <w:r/>
      <w:r>
        <w:br w:type="page"/>
      </w:r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10141"/>
        </w:tabs>
        <w:spacing w:before="159" w:after="4" w:line="150" w:lineRule="exact"/>
        <w:ind w:left="46" w:right="0" w:firstLine="0"/>
      </w:pPr>
      <w:r/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03_campaign_staging_dq_ANALYSIS.md	</w:t>
      </w:r>
      <w:r>
        <w:rPr baseline="0" dirty="0">
          <w:rFonts w:ascii="Arial" w:hAnsi="Arial" w:eastAsia="Arial" w:cs="Arial"/>
          <w:color w:val="000000"/>
          <w:sz w:val="13"/>
          <w:szCs w:val="13"/>
          <w:lang w:val="en-US" w:bidi="en-US"/>
        </w:rPr>
        <w:t>2026-08-05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95" w:after="0" w:line="220" w:lineRule="exact"/>
        <w:ind w:left="235" w:right="189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Campaign </w:t>
      </w:r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is registered in the DQ framework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— 18 rules in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[dq].[dq_rule_catalog]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(all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is_active = 1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).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The framework 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has executed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(2026-07-29) and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written 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17,700 Campaign exceptions to </w:t>
      </w:r>
      <w:r>
        <w:rPr baseline="0" dirty="0">
          <w:rFonts w:ascii="Consolas" w:hAnsi="Consolas" w:eastAsia="Consolas" w:cs="Consolas"/>
          <w:b/>
          <w:bCs/>
          <w:color w:val="C9AE75"/>
          <w:sz w:val="14"/>
          <w:szCs w:val="14"/>
          <w:lang w:val="en-US" w:bidi="en-US"/>
        </w:rPr>
        <w:t>[dq].[dq_exceptions]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(the official DQ layer). Framework failed-rule counts: CAM-004 = 9, CAM-008 = 23, CAM-009 = 2,097,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CAM-011 = 13,319, CAM-URL-001 = 2,252; the other 13 rules PASS with 0.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 Reproducible framework script: </w:t>
      </w:r>
      <w:hyperlink r:id="rId668" w:history="1">
        <w:r>
          <w:rPr baseline="0" dirty="0">
            <w:rFonts w:ascii="Segoe UI" w:hAnsi="Segoe UI" w:eastAsia="Segoe UI" w:cs="Segoe UI"/>
            <w:color w:val="0000EE"/>
            <w:sz w:val="14"/>
            <w:szCs w:val="14"/>
            <w:lang w:val="en-US" w:bidi="en-US"/>
          </w:rPr>
          <w:t>02_campaign_staging_dq_PROD_framework.sql</w:t>
        </w:r>
      </w:hyperlink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(rebuilds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staging.campaign_latest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, MERGEs the 18 rules, runs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dq.run_incremental_catalog_rules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).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⚠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Business review / sign-off is still pending.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Rules are seeded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approval_status = 'Approved'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, but the flagged values themselves await stakeholder decisions (see Section 6). Exceptions remain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OPEN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in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dq.dq_exceptions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until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reviewed/resolved. </w:t>
      </w:r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❌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</w:t>
      </w:r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No corrections have been written back to Salesforce yet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(writeback is not enabled).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tbl>
      <w:tblPr>
        <w:tblStyle w:val="TableGrid"/>
        <w:tblLayout w:type="fixed"/>
        <w:tblpPr w:leftFromText="0" w:rightFromText="0" w:vertAnchor="text" w:horzAnchor="page" w:tblpX="805" w:tblpY="0"/>
        <w:tblOverlap w:val="never"/>
        "
        <w:tblW w:w="10260" w:type="dxa"/>
        <w:tblLook w:val="04A0" w:firstRow="1" w:lastRow="0" w:firstColumn="1" w:lastColumn="0" w:noHBand="0" w:noVBand="1"/>
      </w:tblPr>
      <w:tblGrid>
        <w:gridCol w:w="10280"/>
      </w:tblGrid>
      <w:tr>
        <w:trPr>
          <w:trHeight w:hRule="exact" w:val="880"/>
        </w:trPr>
        <w:tc>
          <w:tcPr>
            <w:tcW w:w="10280" w:type="dxa"/>
            <w:tcBorders>
              <w:top w:val="nil"/>
              <w:left w:val="single" w:sz="4" w:space="0" w:color="007ACC"/>
              <w:bottom w:val="nil"/>
              <w:right w:val="nil"/>
            </w:tcBorders>
            <w:shd w:val="clear" w:color="auto" w:fill="7F7F7F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25" w:line="220" w:lineRule="exact"/>
              <w:ind w:left="150" w:right="173" w:firstLine="0"/>
            </w:pPr>
            <w:r/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Note on the two counts: the framework total is </w:t>
            </w:r>
            <w:r>
              <w:rPr baseline="0" dirty="0">
                <w:rFonts w:ascii="Segoe UI" w:hAnsi="Segoe UI" w:eastAsia="Segoe UI" w:cs="Segoe UI"/>
                <w:b/>
                <w:bCs/>
                <w:color w:val="000000"/>
                <w:sz w:val="14"/>
                <w:szCs w:val="14"/>
                <w:lang w:val="en-US" w:bidi="en-US"/>
              </w:rPr>
              <w:t>17,700</w:t>
            </w:r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 (CAM-011 = 13,319). The object-local temp-table run in this document reports </w:t>
            </w:r>
            <w:r>
              <w:rPr baseline="0" dirty="0">
                <w:rFonts w:ascii="Segoe UI" w:hAnsi="Segoe UI" w:eastAsia="Segoe UI" w:cs="Segoe UI"/>
                <w:b/>
                <w:bCs/>
                <w:color w:val="000000"/>
                <w:sz w:val="14"/>
                <w:szCs w:val="14"/>
                <w:lang w:val="en-US" w:bidi="en-US"/>
              </w:rPr>
              <w:t>17,699</w:t>
            </w:r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 (CAM-011 =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13,318) — a 1-row boundary difference (</w:t>
            </w:r>
            <w:r>
              <w:rPr baseline="0" dirty="0">
                <w:rFonts w:ascii="Consolas" w:hAnsi="Consolas" w:eastAsia="Consolas" w:cs="Consolas"/>
                <w:color w:val="C9AE75"/>
                <w:sz w:val="14"/>
                <w:szCs w:val="14"/>
                <w:lang w:val="en-US" w:bidi="en-US"/>
              </w:rPr>
              <w:t>GETUTCDATE()</w:t>
            </w:r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 vs </w:t>
            </w:r>
            <w:r>
              <w:rPr baseline="0" dirty="0">
                <w:rFonts w:ascii="Consolas" w:hAnsi="Consolas" w:eastAsia="Consolas" w:cs="Consolas"/>
                <w:color w:val="C9AE75"/>
                <w:sz w:val="14"/>
                <w:szCs w:val="14"/>
                <w:lang w:val="en-US" w:bidi="en-US"/>
              </w:rPr>
              <w:t>GETDATE()</w:t>
            </w:r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 on the EndDate cutoff). The framework figure in </w:t>
            </w:r>
            <w:r>
              <w:rPr baseline="0" dirty="0">
                <w:rFonts w:ascii="Consolas" w:hAnsi="Consolas" w:eastAsia="Consolas" w:cs="Consolas"/>
                <w:color w:val="C9AE75"/>
                <w:sz w:val="14"/>
                <w:szCs w:val="14"/>
                <w:lang w:val="en-US" w:bidi="en-US"/>
              </w:rPr>
              <w:t>dq.dq_exceptions</w:t>
            </w:r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 is authoritative. The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Consolas" w:hAnsi="Consolas" w:eastAsia="Consolas" w:cs="Consolas"/>
                <w:color w:val="C9AE75"/>
                <w:sz w:val="14"/>
                <w:szCs w:val="14"/>
                <w:lang w:val="en-US" w:bidi="en-US"/>
              </w:rPr>
              <w:t>staging.campaign_*_temp</w:t>
            </w:r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 tables described elsewhere in this document are the older object-local scaffold; the authoritative results now live in the </w:t>
            </w:r>
            <w:r>
              <w:rPr baseline="0" dirty="0">
                <w:rFonts w:ascii="Consolas" w:hAnsi="Consolas" w:eastAsia="Consolas" w:cs="Consolas"/>
                <w:color w:val="C9AE75"/>
                <w:sz w:val="14"/>
                <w:szCs w:val="14"/>
                <w:lang w:val="en-US" w:bidi="en-US"/>
              </w:rPr>
              <w:t>dq</w:t>
            </w:r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 layer via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>
              <w:rPr baseline="0" dirty="0">
                <w:rFonts w:ascii="Segoe UI" w:hAnsi="Segoe UI" w:eastAsia="Segoe UI" w:cs="Segoe UI"/>
                <w:color w:val="000000"/>
                <w:sz w:val="14"/>
                <w:szCs w:val="14"/>
                <w:lang w:val="en-US" w:bidi="en-US"/>
              </w:rPr>
              <w:t>the framework.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</w:tbl>
    <w:p>
      <w:pPr>
        <w:rPr>
          <w:rFonts w:ascii="Times New Roman" w:hAnsi="Times New Roman" w:eastAsia="Times New Roman" w:cs="Times New Roman"/>
          <w:color w:val="010302"/>
        </w:rPr>
        <w:spacing w:before="154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Next Steps (Pending Approval)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86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Once business reviews rule matches: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1. Mark approved rule matches with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remediation_flag = 'APPROVED'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0" w:lineRule="exact"/>
        <w:ind w:left="490" w:right="189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2. Move to official layer: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INSERT INTO [dq].[dq_exceptions]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br w:type="textWrapping" w:clear="all"/>
      </w: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3. Update </w:t>
      </w:r>
      <w:r>
        <w:rPr baseline="0" dirty="0">
          <w:rFonts w:ascii="Consolas" w:hAnsi="Consolas" w:eastAsia="Consolas" w:cs="Consolas"/>
          <w:color w:val="C9AE75"/>
          <w:sz w:val="14"/>
          <w:szCs w:val="14"/>
          <w:lang w:val="en-US" w:bidi="en-US"/>
        </w:rPr>
        <w:t>[dq].[dq_rule_catalog]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with rule definitions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4. Create mart tables with clean data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490" w:right="0" w:firstLine="0"/>
      </w:pPr>
      <w:r/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5. Build Power BI reports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40" w:after="0" w:line="279" w:lineRule="exact"/>
        <w:ind w:left="235" w:right="0" w:firstLine="0"/>
      </w:pPr>
      <w:r>
        <w:drawing>
          <wp:anchor simplePos="0" relativeHeight="251658246" behindDoc="0" locked="0" layoutInCell="1" allowOverlap="1">
            <wp:simplePos x="0" y="0"/>
            <wp:positionH relativeFrom="page">
              <wp:posOffset>479424</wp:posOffset>
            </wp:positionH>
            <wp:positionV relativeFrom="line">
              <wp:posOffset>112147</wp:posOffset>
            </wp:positionV>
            <wp:extent cx="6604000" cy="12700"/>
            <wp:effectExtent l="0" t="0" r="0" b="0"/>
            <wp:wrapNone/>
            <wp:docPr id="669" name="Freeform 6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21"/>
          <w:szCs w:val="21"/>
          <w:lang w:val="en-US" w:bidi="en-US"/>
        </w:rPr>
        <w:t>SECTION 9: SIGN-OFF &amp; NE</w:t>
      </w:r>
      <w:r>
        <w:rPr baseline="0" dirty="0">
          <w:rFonts w:ascii="Segoe UI" w:hAnsi="Segoe UI" w:eastAsia="Segoe UI" w:cs="Segoe UI"/>
          <w:color w:val="000000"/>
          <w:spacing w:val="3"/>
          <w:sz w:val="21"/>
          <w:szCs w:val="21"/>
          <w:lang w:val="en-US" w:bidi="en-US"/>
        </w:rPr>
        <w:t>X</w:t>
      </w:r>
      <w:r>
        <w:rPr baseline="0" dirty="0">
          <w:rFonts w:ascii="Segoe UI" w:hAnsi="Segoe UI" w:eastAsia="Segoe UI" w:cs="Segoe UI"/>
          <w:color w:val="000000"/>
          <w:sz w:val="21"/>
          <w:szCs w:val="21"/>
          <w:lang w:val="en-US" w:bidi="en-US"/>
        </w:rPr>
        <w:t>T MEETING</w:t>
      </w:r>
      <w:r>
        <w:rPr>
          <w:rFonts w:ascii="Times New Roman" w:hAnsi="Times New Roman" w:eastAsia="Times New Roman" w:cs="Times New Roman"/>
          <w:sz w:val="21"/>
          <w:szCs w:val="21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140" w:after="0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What We Accomplished Today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91" w:after="7" w:line="142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0" w:after="7" w:line="142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0" w:after="7" w:line="142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0" w:after="7" w:line="142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0" w:after="7" w:line="142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0" w:after="7" w:line="142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✅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62" w:after="5" w:line="186" w:lineRule="exact"/>
        <w:ind w:left="-80" w:right="638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Staged 40,775 campaigns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" w:after="2" w:line="186" w:lineRule="exact"/>
        <w:ind w:left="-80" w:right="643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Defined 18 business rules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" w:after="2" w:line="186" w:lineRule="exact"/>
        <w:ind w:left="-80" w:right="1148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Executed all rules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" w:after="2" w:line="186" w:lineRule="exact"/>
        <w:ind w:left="-80" w:right="549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Found 18,228 rule matches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" w:after="2" w:line="186" w:lineRule="exact"/>
        <w:ind w:left="-80" w:right="772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Categorized by severity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487" w:space="-1"/>
            <w:col w:w="2214" w:space="0"/>
          </w:cols>
          <w:docGrid w:linePitch="360"/>
        </w:sectPr>
        <w:spacing w:before="32" w:after="2" w:line="186" w:lineRule="exact"/>
        <w:ind w:left="-80" w:right="40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Identified 6 business decision areas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181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What Happens Next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1" w:after="8" w:line="140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📋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2" w:after="8" w:line="140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📋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2" w:after="8" w:line="140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📋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2" w:after="8" w:line="140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📋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72" w:after="8" w:line="140" w:lineRule="exact"/>
        <w:ind w:left="235" w:right="0" w:firstLine="0"/>
      </w:pPr>
      <w:r/>
      <w:r>
        <w:rPr baseline="0" dirty="0">
          <w:rFonts w:ascii="Arial" w:hAnsi="Arial" w:eastAsia="Arial" w:cs="Arial"/>
          <w:color w:val="000000"/>
          <w:sz w:val="14"/>
          <w:szCs w:val="14"/>
          <w:lang w:val="en-US" w:bidi="en-US"/>
        </w:rPr>
        <w:t>📋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US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73" w:after="5" w:line="186" w:lineRule="exact"/>
        <w:ind w:left="-80" w:right="824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Business owners review findings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" w:after="2" w:line="186" w:lineRule="exact"/>
        <w:ind w:left="-80" w:right="313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Answer the 6 decision questions (above)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" w:after="2" w:line="186" w:lineRule="exact"/>
        <w:ind w:left="-80" w:right="40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Approve rule matches or identify for cleanup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2" w:after="2" w:line="186" w:lineRule="exact"/>
        <w:ind w:left="-80" w:right="281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Once approved: Move to official dq layer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cols w:num="2" w:space="0" w:equalWidth="0">
            <w:col w:w="487" w:space="-1"/>
            <w:col w:w="2797" w:space="0"/>
          </w:cols>
          <w:docGrid w:linePitch="360"/>
        </w:sectPr>
        <w:spacing w:before="32" w:after="2" w:line="186" w:lineRule="exact"/>
        <w:ind w:left="-80" w:right="659" w:firstLine="0"/>
        <w:jc w:val="right"/>
      </w:pPr>
      <w:r/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Then: Build mart tables &amp; Power BI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1" w:after="6" w:line="217" w:lineRule="exact"/>
        <w:ind w:left="235" w:right="0" w:firstLine="0"/>
      </w:pPr>
      <w:r/>
      <w:r>
        <w:rPr baseline="0" dirty="0">
          <w:rFonts w:ascii="Segoe UI" w:hAnsi="Segoe UI" w:eastAsia="Segoe UI" w:cs="Segoe UI"/>
          <w:color w:val="000000"/>
          <w:sz w:val="16"/>
          <w:szCs w:val="16"/>
          <w:lang w:val="en-US" w:bidi="en-US"/>
        </w:rPr>
        <w:t>Meeting Notes</w:t>
      </w:r>
      <w:r>
        <w:rPr>
          <w:rFonts w:ascii="Times New Roman" w:hAnsi="Times New Roman" w:eastAsia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Date:</w:t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 _______________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1"/>
          <w:sz w:val="14"/>
          <w:szCs w:val="14"/>
          <w:lang w:val="en-US" w:bidi="en-US"/>
        </w:rPr>
        <w:t>Attendees:</w:t>
      </w:r>
      <w:r>
        <w:rPr baseline="0" dirty="0">
          <w:rFonts w:ascii="Segoe UI" w:hAnsi="Segoe UI" w:eastAsia="Segoe UI" w:cs="Segoe UI"/>
          <w:color w:val="000000"/>
          <w:spacing w:val="-2"/>
          <w:sz w:val="14"/>
          <w:szCs w:val="14"/>
          <w:lang w:val="en-US" w:bidi="en-US"/>
        </w:rPr>
        <w:t> _______________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z w:val="14"/>
          <w:szCs w:val="14"/>
          <w:lang w:val="en-US" w:bidi="en-US"/>
        </w:rPr>
        <w:t>Decisions Made: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835" w:right="0" w:firstLine="0"/>
      </w:pPr>
      <w:r>
        <w:drawing>
          <wp:anchor simplePos="0" relativeHeight="251658635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152446</wp:posOffset>
            </wp:positionV>
            <wp:extent cx="31750" cy="31750"/>
            <wp:effectExtent l="0" t="0" r="0" b="0"/>
            <wp:wrapNone/>
            <wp:docPr id="670" name="Freeform 6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21"/>
                          </a:cubicBezTo>
                          <a:cubicBezTo>
                            <a:pt x="59472" y="15727"/>
                            <a:pt x="57178" y="12304"/>
                            <a:pt x="54201" y="9302"/>
                          </a:cubicBezTo>
                          <a:cubicBezTo>
                            <a:pt x="51224" y="6326"/>
                            <a:pt x="47790" y="4044"/>
                            <a:pt x="43901" y="2431"/>
                          </a:cubicBezTo>
                          <a:cubicBezTo>
                            <a:pt x="40011" y="819"/>
                            <a:pt x="35961" y="0"/>
                            <a:pt x="31751" y="0"/>
                          </a:cubicBezTo>
                          <a:cubicBezTo>
                            <a:pt x="27540" y="0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26"/>
                            <a:pt x="9300" y="9302"/>
                          </a:cubicBezTo>
                          <a:cubicBezTo>
                            <a:pt x="6323" y="12304"/>
                            <a:pt x="4029" y="15727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67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47"/>
                            <a:pt x="9300" y="54224"/>
                          </a:cubicBezTo>
                          <a:cubicBezTo>
                            <a:pt x="12277" y="57200"/>
                            <a:pt x="15710" y="59507"/>
                            <a:pt x="19600" y="61119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094"/>
                          </a:cubicBezTo>
                          <a:cubicBezTo>
                            <a:pt x="47790" y="59482"/>
                            <a:pt x="51224" y="57200"/>
                            <a:pt x="54201" y="54224"/>
                          </a:cubicBezTo>
                          <a:cubicBezTo>
                            <a:pt x="57178" y="51247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39" behindDoc="0" locked="0" layoutInCell="1" allowOverlap="1">
            <wp:simplePos x="0" y="0"/>
            <wp:positionH relativeFrom="page">
              <wp:posOffset>761999</wp:posOffset>
            </wp:positionH>
            <wp:positionV relativeFrom="line">
              <wp:posOffset>123871</wp:posOffset>
            </wp:positionV>
            <wp:extent cx="76200" cy="76200"/>
            <wp:effectExtent l="0" t="0" r="0" b="0"/>
            <wp:wrapNone/>
            <wp:docPr id="671" name="Freeform 6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6200" cy="76200"/>
                    </a:xfrm>
                    <a:custGeom>
                      <a:rect l="l" t="t" r="r" b="b"/>
                      <a:pathLst>
                        <a:path w="152401" h="152400">
                          <a:moveTo>
                            <a:pt x="1" y="25400"/>
                          </a:moveTo>
                          <a:lnTo>
                            <a:pt x="1" y="127000"/>
                          </a:lnTo>
                          <a:cubicBezTo>
                            <a:pt x="0" y="130399"/>
                            <a:pt x="645" y="133648"/>
                            <a:pt x="1934" y="136749"/>
                          </a:cubicBezTo>
                          <a:cubicBezTo>
                            <a:pt x="3223" y="139849"/>
                            <a:pt x="5058" y="142603"/>
                            <a:pt x="7440" y="144984"/>
                          </a:cubicBezTo>
                          <a:cubicBezTo>
                            <a:pt x="9822" y="147365"/>
                            <a:pt x="12568" y="149201"/>
                            <a:pt x="15680" y="150491"/>
                          </a:cubicBezTo>
                          <a:cubicBezTo>
                            <a:pt x="18792" y="151756"/>
                            <a:pt x="22032" y="152400"/>
                            <a:pt x="25401" y="152400"/>
                          </a:cubicBezTo>
                          <a:lnTo>
                            <a:pt x="127001" y="152400"/>
                          </a:lnTo>
                          <a:cubicBezTo>
                            <a:pt x="130369" y="152400"/>
                            <a:pt x="133609" y="151756"/>
                            <a:pt x="136720" y="150491"/>
                          </a:cubicBezTo>
                          <a:cubicBezTo>
                            <a:pt x="139832" y="149201"/>
                            <a:pt x="142579" y="147365"/>
                            <a:pt x="144961" y="144984"/>
                          </a:cubicBezTo>
                          <a:cubicBezTo>
                            <a:pt x="147342" y="142603"/>
                            <a:pt x="149178" y="139849"/>
                            <a:pt x="150467" y="136749"/>
                          </a:cubicBezTo>
                          <a:cubicBezTo>
                            <a:pt x="151756" y="133648"/>
                            <a:pt x="152400" y="130399"/>
                            <a:pt x="152401" y="127000"/>
                          </a:cubicBezTo>
                          <a:lnTo>
                            <a:pt x="152401" y="25400"/>
                          </a:lnTo>
                          <a:cubicBezTo>
                            <a:pt x="152400" y="22052"/>
                            <a:pt x="151756" y="18802"/>
                            <a:pt x="150467" y="15702"/>
                          </a:cubicBezTo>
                          <a:cubicBezTo>
                            <a:pt x="149178" y="12601"/>
                            <a:pt x="147342" y="9873"/>
                            <a:pt x="144961" y="7467"/>
                          </a:cubicBezTo>
                          <a:cubicBezTo>
                            <a:pt x="142579" y="5085"/>
                            <a:pt x="139832" y="3250"/>
                            <a:pt x="136720" y="1960"/>
                          </a:cubicBezTo>
                          <a:cubicBezTo>
                            <a:pt x="133609" y="670"/>
                            <a:pt x="130369" y="25"/>
                            <a:pt x="127001" y="0"/>
                          </a:cubicBezTo>
                          <a:lnTo>
                            <a:pt x="25401" y="0"/>
                          </a:lnTo>
                          <a:cubicBezTo>
                            <a:pt x="22032" y="25"/>
                            <a:pt x="18792" y="670"/>
                            <a:pt x="15680" y="1960"/>
                          </a:cubicBezTo>
                          <a:cubicBezTo>
                            <a:pt x="12568" y="3250"/>
                            <a:pt x="9822" y="5085"/>
                            <a:pt x="7440" y="7467"/>
                          </a:cubicBezTo>
                          <a:cubicBezTo>
                            <a:pt x="5058" y="9873"/>
                            <a:pt x="3223" y="12601"/>
                            <a:pt x="1934" y="15702"/>
                          </a:cubicBezTo>
                          <a:cubicBezTo>
                            <a:pt x="645" y="18802"/>
                            <a:pt x="0" y="22052"/>
                            <a:pt x="1" y="25400"/>
                          </a:cubicBezTo>
                          <a:close/>
                          <a:moveTo>
                            <a:pt x="1" y="2540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767676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CAM-004 Status values approved: _______________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835" w:right="0" w:firstLine="0"/>
      </w:pPr>
      <w:r>
        <w:drawing>
          <wp:anchor simplePos="0" relativeHeight="251658646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57831</wp:posOffset>
            </wp:positionV>
            <wp:extent cx="31750" cy="31750"/>
            <wp:effectExtent l="0" t="0" r="0" b="0"/>
            <wp:wrapNone/>
            <wp:docPr id="672" name="Freeform 6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21"/>
                          </a:cubicBezTo>
                          <a:cubicBezTo>
                            <a:pt x="59472" y="15727"/>
                            <a:pt x="57178" y="12304"/>
                            <a:pt x="54201" y="9327"/>
                          </a:cubicBezTo>
                          <a:cubicBezTo>
                            <a:pt x="51224" y="6375"/>
                            <a:pt x="47790" y="4068"/>
                            <a:pt x="43901" y="2456"/>
                          </a:cubicBezTo>
                          <a:cubicBezTo>
                            <a:pt x="40011" y="844"/>
                            <a:pt x="35961" y="25"/>
                            <a:pt x="31751" y="0"/>
                          </a:cubicBezTo>
                          <a:cubicBezTo>
                            <a:pt x="27540" y="25"/>
                            <a:pt x="23490" y="844"/>
                            <a:pt x="19600" y="2456"/>
                          </a:cubicBezTo>
                          <a:cubicBezTo>
                            <a:pt x="15710" y="4068"/>
                            <a:pt x="12277" y="6375"/>
                            <a:pt x="9300" y="9327"/>
                          </a:cubicBezTo>
                          <a:cubicBezTo>
                            <a:pt x="6323" y="12304"/>
                            <a:pt x="4029" y="15727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92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72"/>
                            <a:pt x="9300" y="54224"/>
                          </a:cubicBezTo>
                          <a:cubicBezTo>
                            <a:pt x="12277" y="57200"/>
                            <a:pt x="15710" y="59507"/>
                            <a:pt x="19600" y="61119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119"/>
                          </a:cubicBezTo>
                          <a:cubicBezTo>
                            <a:pt x="47790" y="59507"/>
                            <a:pt x="51224" y="57200"/>
                            <a:pt x="54201" y="54224"/>
                          </a:cubicBezTo>
                          <a:cubicBezTo>
                            <a:pt x="57178" y="51272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92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50" behindDoc="0" locked="0" layoutInCell="1" allowOverlap="1">
            <wp:simplePos x="0" y="0"/>
            <wp:positionH relativeFrom="page">
              <wp:posOffset>761999</wp:posOffset>
            </wp:positionH>
            <wp:positionV relativeFrom="line">
              <wp:posOffset>29256</wp:posOffset>
            </wp:positionV>
            <wp:extent cx="76200" cy="76200"/>
            <wp:effectExtent l="0" t="0" r="0" b="0"/>
            <wp:wrapNone/>
            <wp:docPr id="673" name="Freeform 6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6200" cy="76200"/>
                    </a:xfrm>
                    <a:custGeom>
                      <a:rect l="l" t="t" r="r" b="b"/>
                      <a:pathLst>
                        <a:path w="152401" h="152400">
                          <a:moveTo>
                            <a:pt x="1" y="25400"/>
                          </a:moveTo>
                          <a:lnTo>
                            <a:pt x="1" y="127000"/>
                          </a:lnTo>
                          <a:cubicBezTo>
                            <a:pt x="0" y="130399"/>
                            <a:pt x="645" y="133648"/>
                            <a:pt x="1934" y="136749"/>
                          </a:cubicBezTo>
                          <a:cubicBezTo>
                            <a:pt x="3223" y="139874"/>
                            <a:pt x="5058" y="142627"/>
                            <a:pt x="7440" y="144984"/>
                          </a:cubicBezTo>
                          <a:cubicBezTo>
                            <a:pt x="9822" y="147365"/>
                            <a:pt x="12568" y="149201"/>
                            <a:pt x="15680" y="150491"/>
                          </a:cubicBezTo>
                          <a:cubicBezTo>
                            <a:pt x="18792" y="151756"/>
                            <a:pt x="22032" y="152400"/>
                            <a:pt x="25401" y="152400"/>
                          </a:cubicBezTo>
                          <a:lnTo>
                            <a:pt x="127001" y="152400"/>
                          </a:lnTo>
                          <a:cubicBezTo>
                            <a:pt x="130369" y="152400"/>
                            <a:pt x="133609" y="151756"/>
                            <a:pt x="136720" y="150466"/>
                          </a:cubicBezTo>
                          <a:cubicBezTo>
                            <a:pt x="139832" y="149201"/>
                            <a:pt x="142579" y="147365"/>
                            <a:pt x="144961" y="144984"/>
                          </a:cubicBezTo>
                          <a:cubicBezTo>
                            <a:pt x="147342" y="142627"/>
                            <a:pt x="149178" y="139874"/>
                            <a:pt x="150467" y="136749"/>
                          </a:cubicBezTo>
                          <a:cubicBezTo>
                            <a:pt x="151756" y="133648"/>
                            <a:pt x="152400" y="130399"/>
                            <a:pt x="152401" y="127000"/>
                          </a:cubicBezTo>
                          <a:lnTo>
                            <a:pt x="152401" y="25400"/>
                          </a:lnTo>
                          <a:cubicBezTo>
                            <a:pt x="152400" y="22052"/>
                            <a:pt x="151756" y="18802"/>
                            <a:pt x="150467" y="15702"/>
                          </a:cubicBezTo>
                          <a:cubicBezTo>
                            <a:pt x="149178" y="12576"/>
                            <a:pt x="147342" y="9823"/>
                            <a:pt x="144961" y="7442"/>
                          </a:cubicBezTo>
                          <a:cubicBezTo>
                            <a:pt x="142579" y="5061"/>
                            <a:pt x="139832" y="3225"/>
                            <a:pt x="136720" y="1960"/>
                          </a:cubicBezTo>
                          <a:cubicBezTo>
                            <a:pt x="133609" y="670"/>
                            <a:pt x="130369" y="25"/>
                            <a:pt x="127001" y="0"/>
                          </a:cubicBezTo>
                          <a:lnTo>
                            <a:pt x="25401" y="0"/>
                          </a:lnTo>
                          <a:cubicBezTo>
                            <a:pt x="22032" y="25"/>
                            <a:pt x="18792" y="670"/>
                            <a:pt x="15680" y="1960"/>
                          </a:cubicBezTo>
                          <a:cubicBezTo>
                            <a:pt x="12568" y="3225"/>
                            <a:pt x="9822" y="5061"/>
                            <a:pt x="7440" y="7442"/>
                          </a:cubicBezTo>
                          <a:cubicBezTo>
                            <a:pt x="5058" y="9823"/>
                            <a:pt x="3223" y="12576"/>
                            <a:pt x="1934" y="15702"/>
                          </a:cubicBezTo>
                          <a:cubicBezTo>
                            <a:pt x="645" y="18802"/>
                            <a:pt x="0" y="22052"/>
                            <a:pt x="1" y="25400"/>
                          </a:cubicBezTo>
                          <a:close/>
                          <a:moveTo>
                            <a:pt x="1" y="2540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767676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CAM-011 Past campaigns policy: _______________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835" w:right="0" w:firstLine="0"/>
      </w:pPr>
      <w:r>
        <w:drawing>
          <wp:anchor simplePos="0" relativeHeight="251658657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57831</wp:posOffset>
            </wp:positionV>
            <wp:extent cx="31750" cy="31750"/>
            <wp:effectExtent l="0" t="0" r="0" b="0"/>
            <wp:wrapNone/>
            <wp:docPr id="674" name="Freeform 6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21"/>
                          </a:cubicBezTo>
                          <a:cubicBezTo>
                            <a:pt x="59472" y="15727"/>
                            <a:pt x="57178" y="12304"/>
                            <a:pt x="54201" y="9327"/>
                          </a:cubicBezTo>
                          <a:cubicBezTo>
                            <a:pt x="51224" y="6375"/>
                            <a:pt x="47790" y="4068"/>
                            <a:pt x="43901" y="2456"/>
                          </a:cubicBezTo>
                          <a:cubicBezTo>
                            <a:pt x="40011" y="844"/>
                            <a:pt x="35961" y="25"/>
                            <a:pt x="31751" y="0"/>
                          </a:cubicBezTo>
                          <a:cubicBezTo>
                            <a:pt x="27540" y="25"/>
                            <a:pt x="23490" y="844"/>
                            <a:pt x="19600" y="2456"/>
                          </a:cubicBezTo>
                          <a:cubicBezTo>
                            <a:pt x="15710" y="4068"/>
                            <a:pt x="12277" y="6375"/>
                            <a:pt x="9300" y="9327"/>
                          </a:cubicBezTo>
                          <a:cubicBezTo>
                            <a:pt x="6323" y="12304"/>
                            <a:pt x="4029" y="15727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67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47"/>
                            <a:pt x="9300" y="54224"/>
                          </a:cubicBezTo>
                          <a:cubicBezTo>
                            <a:pt x="12277" y="57200"/>
                            <a:pt x="15710" y="59482"/>
                            <a:pt x="19600" y="61094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094"/>
                          </a:cubicBezTo>
                          <a:cubicBezTo>
                            <a:pt x="47790" y="59482"/>
                            <a:pt x="51224" y="57200"/>
                            <a:pt x="54201" y="54224"/>
                          </a:cubicBezTo>
                          <a:cubicBezTo>
                            <a:pt x="57178" y="51247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61" behindDoc="0" locked="0" layoutInCell="1" allowOverlap="1">
            <wp:simplePos x="0" y="0"/>
            <wp:positionH relativeFrom="page">
              <wp:posOffset>761999</wp:posOffset>
            </wp:positionH>
            <wp:positionV relativeFrom="line">
              <wp:posOffset>29256</wp:posOffset>
            </wp:positionV>
            <wp:extent cx="76200" cy="76200"/>
            <wp:effectExtent l="0" t="0" r="0" b="0"/>
            <wp:wrapNone/>
            <wp:docPr id="675" name="Freeform 6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6200" cy="76200"/>
                    </a:xfrm>
                    <a:custGeom>
                      <a:rect l="l" t="t" r="r" b="b"/>
                      <a:pathLst>
                        <a:path w="152401" h="152400">
                          <a:moveTo>
                            <a:pt x="1" y="25400"/>
                          </a:moveTo>
                          <a:lnTo>
                            <a:pt x="1" y="127000"/>
                          </a:lnTo>
                          <a:cubicBezTo>
                            <a:pt x="0" y="130374"/>
                            <a:pt x="645" y="133623"/>
                            <a:pt x="1934" y="136749"/>
                          </a:cubicBezTo>
                          <a:cubicBezTo>
                            <a:pt x="3223" y="139849"/>
                            <a:pt x="5058" y="142603"/>
                            <a:pt x="7440" y="144959"/>
                          </a:cubicBezTo>
                          <a:cubicBezTo>
                            <a:pt x="9822" y="147365"/>
                            <a:pt x="12568" y="149201"/>
                            <a:pt x="15680" y="150491"/>
                          </a:cubicBezTo>
                          <a:cubicBezTo>
                            <a:pt x="18792" y="151756"/>
                            <a:pt x="22032" y="152400"/>
                            <a:pt x="25401" y="152400"/>
                          </a:cubicBezTo>
                          <a:lnTo>
                            <a:pt x="127001" y="152400"/>
                          </a:lnTo>
                          <a:cubicBezTo>
                            <a:pt x="130369" y="152400"/>
                            <a:pt x="133609" y="151756"/>
                            <a:pt x="136720" y="150491"/>
                          </a:cubicBezTo>
                          <a:cubicBezTo>
                            <a:pt x="139832" y="149201"/>
                            <a:pt x="142579" y="147365"/>
                            <a:pt x="144961" y="144959"/>
                          </a:cubicBezTo>
                          <a:cubicBezTo>
                            <a:pt x="147342" y="142603"/>
                            <a:pt x="149178" y="139849"/>
                            <a:pt x="150467" y="136749"/>
                          </a:cubicBezTo>
                          <a:cubicBezTo>
                            <a:pt x="151756" y="133623"/>
                            <a:pt x="152400" y="130374"/>
                            <a:pt x="152401" y="127000"/>
                          </a:cubicBezTo>
                          <a:lnTo>
                            <a:pt x="152401" y="25400"/>
                          </a:lnTo>
                          <a:cubicBezTo>
                            <a:pt x="152400" y="22052"/>
                            <a:pt x="151756" y="18827"/>
                            <a:pt x="150467" y="15727"/>
                          </a:cubicBezTo>
                          <a:cubicBezTo>
                            <a:pt x="149178" y="12626"/>
                            <a:pt x="147342" y="9873"/>
                            <a:pt x="144961" y="7467"/>
                          </a:cubicBezTo>
                          <a:cubicBezTo>
                            <a:pt x="142579" y="5110"/>
                            <a:pt x="139832" y="3275"/>
                            <a:pt x="136720" y="1960"/>
                          </a:cubicBezTo>
                          <a:cubicBezTo>
                            <a:pt x="133609" y="670"/>
                            <a:pt x="130369" y="25"/>
                            <a:pt x="127001" y="0"/>
                          </a:cubicBezTo>
                          <a:lnTo>
                            <a:pt x="25401" y="0"/>
                          </a:lnTo>
                          <a:cubicBezTo>
                            <a:pt x="22032" y="25"/>
                            <a:pt x="18792" y="670"/>
                            <a:pt x="15680" y="1960"/>
                          </a:cubicBezTo>
                          <a:cubicBezTo>
                            <a:pt x="12568" y="3275"/>
                            <a:pt x="9822" y="5110"/>
                            <a:pt x="7440" y="7467"/>
                          </a:cubicBezTo>
                          <a:cubicBezTo>
                            <a:pt x="5058" y="9873"/>
                            <a:pt x="3223" y="12626"/>
                            <a:pt x="1934" y="15727"/>
                          </a:cubicBezTo>
                          <a:cubicBezTo>
                            <a:pt x="645" y="18827"/>
                            <a:pt x="0" y="22052"/>
                            <a:pt x="1" y="25400"/>
                          </a:cubicBezTo>
                          <a:close/>
                          <a:moveTo>
                            <a:pt x="1" y="2540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767676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CAM-URL-001 URL format clarified: _______________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186" w:lineRule="exact"/>
        <w:ind w:left="835" w:right="0" w:firstLine="0"/>
      </w:pPr>
      <w:r>
        <w:drawing>
          <wp:anchor simplePos="0" relativeHeight="251658667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57831</wp:posOffset>
            </wp:positionV>
            <wp:extent cx="31750" cy="31750"/>
            <wp:effectExtent l="0" t="0" r="0" b="0"/>
            <wp:wrapNone/>
            <wp:docPr id="676" name="Freeform 6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21"/>
                          </a:cubicBezTo>
                          <a:cubicBezTo>
                            <a:pt x="59472" y="15727"/>
                            <a:pt x="57178" y="12304"/>
                            <a:pt x="54201" y="9302"/>
                          </a:cubicBezTo>
                          <a:cubicBezTo>
                            <a:pt x="51224" y="6350"/>
                            <a:pt x="47790" y="4068"/>
                            <a:pt x="43901" y="2456"/>
                          </a:cubicBezTo>
                          <a:cubicBezTo>
                            <a:pt x="40011" y="844"/>
                            <a:pt x="35961" y="25"/>
                            <a:pt x="31751" y="0"/>
                          </a:cubicBezTo>
                          <a:cubicBezTo>
                            <a:pt x="27540" y="25"/>
                            <a:pt x="23490" y="844"/>
                            <a:pt x="19600" y="2456"/>
                          </a:cubicBezTo>
                          <a:cubicBezTo>
                            <a:pt x="15710" y="4068"/>
                            <a:pt x="12277" y="6350"/>
                            <a:pt x="9300" y="9302"/>
                          </a:cubicBezTo>
                          <a:cubicBezTo>
                            <a:pt x="6323" y="12304"/>
                            <a:pt x="4029" y="15727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67"/>
                            <a:pt x="806" y="40010"/>
                            <a:pt x="2417" y="43905"/>
                          </a:cubicBezTo>
                          <a:cubicBezTo>
                            <a:pt x="4029" y="47799"/>
                            <a:pt x="6323" y="51247"/>
                            <a:pt x="9300" y="54199"/>
                          </a:cubicBezTo>
                          <a:cubicBezTo>
                            <a:pt x="12277" y="57200"/>
                            <a:pt x="15710" y="59482"/>
                            <a:pt x="19600" y="61094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094"/>
                          </a:cubicBezTo>
                          <a:cubicBezTo>
                            <a:pt x="47790" y="59482"/>
                            <a:pt x="51224" y="57200"/>
                            <a:pt x="54201" y="54199"/>
                          </a:cubicBezTo>
                          <a:cubicBezTo>
                            <a:pt x="57178" y="51247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1" behindDoc="0" locked="0" layoutInCell="1" allowOverlap="1">
            <wp:simplePos x="0" y="0"/>
            <wp:positionH relativeFrom="page">
              <wp:posOffset>761999</wp:posOffset>
            </wp:positionH>
            <wp:positionV relativeFrom="line">
              <wp:posOffset>29256</wp:posOffset>
            </wp:positionV>
            <wp:extent cx="76200" cy="76200"/>
            <wp:effectExtent l="0" t="0" r="0" b="0"/>
            <wp:wrapNone/>
            <wp:docPr id="677" name="Freeform 6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6200" cy="76200"/>
                    </a:xfrm>
                    <a:custGeom>
                      <a:rect l="l" t="t" r="r" b="b"/>
                      <a:pathLst>
                        <a:path w="152401" h="152400">
                          <a:moveTo>
                            <a:pt x="1" y="25400"/>
                          </a:moveTo>
                          <a:lnTo>
                            <a:pt x="1" y="127000"/>
                          </a:lnTo>
                          <a:cubicBezTo>
                            <a:pt x="0" y="130399"/>
                            <a:pt x="645" y="133648"/>
                            <a:pt x="1934" y="136749"/>
                          </a:cubicBezTo>
                          <a:cubicBezTo>
                            <a:pt x="3223" y="139874"/>
                            <a:pt x="5058" y="142627"/>
                            <a:pt x="7440" y="144984"/>
                          </a:cubicBezTo>
                          <a:cubicBezTo>
                            <a:pt x="9822" y="147365"/>
                            <a:pt x="12568" y="149201"/>
                            <a:pt x="15680" y="150491"/>
                          </a:cubicBezTo>
                          <a:cubicBezTo>
                            <a:pt x="18792" y="151756"/>
                            <a:pt x="22032" y="152400"/>
                            <a:pt x="25401" y="152400"/>
                          </a:cubicBezTo>
                          <a:lnTo>
                            <a:pt x="127001" y="152400"/>
                          </a:lnTo>
                          <a:cubicBezTo>
                            <a:pt x="130369" y="152400"/>
                            <a:pt x="133609" y="151756"/>
                            <a:pt x="136720" y="150491"/>
                          </a:cubicBezTo>
                          <a:cubicBezTo>
                            <a:pt x="139832" y="149201"/>
                            <a:pt x="142579" y="147365"/>
                            <a:pt x="144961" y="144984"/>
                          </a:cubicBezTo>
                          <a:cubicBezTo>
                            <a:pt x="147342" y="142627"/>
                            <a:pt x="149178" y="139874"/>
                            <a:pt x="150467" y="136749"/>
                          </a:cubicBezTo>
                          <a:cubicBezTo>
                            <a:pt x="151756" y="133648"/>
                            <a:pt x="152400" y="130399"/>
                            <a:pt x="152401" y="127000"/>
                          </a:cubicBezTo>
                          <a:lnTo>
                            <a:pt x="152401" y="25400"/>
                          </a:lnTo>
                          <a:cubicBezTo>
                            <a:pt x="152400" y="22052"/>
                            <a:pt x="151756" y="18802"/>
                            <a:pt x="150467" y="15702"/>
                          </a:cubicBezTo>
                          <a:cubicBezTo>
                            <a:pt x="149178" y="12601"/>
                            <a:pt x="147342" y="9848"/>
                            <a:pt x="144961" y="7442"/>
                          </a:cubicBezTo>
                          <a:cubicBezTo>
                            <a:pt x="142579" y="5085"/>
                            <a:pt x="139832" y="3250"/>
                            <a:pt x="136720" y="1960"/>
                          </a:cubicBezTo>
                          <a:cubicBezTo>
                            <a:pt x="133609" y="670"/>
                            <a:pt x="130369" y="25"/>
                            <a:pt x="127001" y="0"/>
                          </a:cubicBezTo>
                          <a:lnTo>
                            <a:pt x="25401" y="0"/>
                          </a:lnTo>
                          <a:cubicBezTo>
                            <a:pt x="22032" y="25"/>
                            <a:pt x="18792" y="670"/>
                            <a:pt x="15680" y="1960"/>
                          </a:cubicBezTo>
                          <a:cubicBezTo>
                            <a:pt x="12568" y="3250"/>
                            <a:pt x="9822" y="5085"/>
                            <a:pt x="7440" y="7442"/>
                          </a:cubicBezTo>
                          <a:cubicBezTo>
                            <a:pt x="5058" y="9848"/>
                            <a:pt x="3223" y="12601"/>
                            <a:pt x="1934" y="15702"/>
                          </a:cubicBezTo>
                          <a:cubicBezTo>
                            <a:pt x="645" y="18802"/>
                            <a:pt x="0" y="22052"/>
                            <a:pt x="1" y="25400"/>
                          </a:cubicBezTo>
                          <a:close/>
                          <a:moveTo>
                            <a:pt x="1" y="2540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767676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CAM-009 Completed campaign handling: _______________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0" w:lineRule="exact"/>
        <w:ind w:left="835" w:right="6443" w:firstLine="0"/>
      </w:pPr>
      <w:r>
        <w:drawing>
          <wp:anchor simplePos="0" relativeHeight="251658677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66086</wp:posOffset>
            </wp:positionV>
            <wp:extent cx="31750" cy="31750"/>
            <wp:effectExtent l="0" t="0" r="0" b="0"/>
            <wp:wrapNone/>
            <wp:docPr id="678" name="Freeform 6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515"/>
                            <a:pt x="61084" y="19621"/>
                          </a:cubicBezTo>
                          <a:cubicBezTo>
                            <a:pt x="59472" y="15727"/>
                            <a:pt x="57178" y="12304"/>
                            <a:pt x="54201" y="9302"/>
                          </a:cubicBezTo>
                          <a:cubicBezTo>
                            <a:pt x="51224" y="6350"/>
                            <a:pt x="47790" y="4044"/>
                            <a:pt x="43901" y="2431"/>
                          </a:cubicBezTo>
                          <a:cubicBezTo>
                            <a:pt x="40011" y="819"/>
                            <a:pt x="35961" y="25"/>
                            <a:pt x="31751" y="0"/>
                          </a:cubicBezTo>
                          <a:cubicBezTo>
                            <a:pt x="27540" y="25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50"/>
                            <a:pt x="9300" y="9302"/>
                          </a:cubicBezTo>
                          <a:cubicBezTo>
                            <a:pt x="6323" y="12304"/>
                            <a:pt x="4029" y="15727"/>
                            <a:pt x="2417" y="19621"/>
                          </a:cubicBezTo>
                          <a:cubicBezTo>
                            <a:pt x="806" y="23515"/>
                            <a:pt x="0" y="27559"/>
                            <a:pt x="1" y="31750"/>
                          </a:cubicBezTo>
                          <a:cubicBezTo>
                            <a:pt x="0" y="35992"/>
                            <a:pt x="806" y="40035"/>
                            <a:pt x="2417" y="43930"/>
                          </a:cubicBezTo>
                          <a:cubicBezTo>
                            <a:pt x="4029" y="47824"/>
                            <a:pt x="6323" y="51247"/>
                            <a:pt x="9300" y="54224"/>
                          </a:cubicBezTo>
                          <a:cubicBezTo>
                            <a:pt x="12277" y="57200"/>
                            <a:pt x="15710" y="59482"/>
                            <a:pt x="19600" y="61094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094"/>
                          </a:cubicBezTo>
                          <a:cubicBezTo>
                            <a:pt x="47790" y="59482"/>
                            <a:pt x="51224" y="57200"/>
                            <a:pt x="54201" y="54224"/>
                          </a:cubicBezTo>
                          <a:cubicBezTo>
                            <a:pt x="57178" y="51247"/>
                            <a:pt x="59472" y="47824"/>
                            <a:pt x="61084" y="43930"/>
                          </a:cubicBezTo>
                          <a:cubicBezTo>
                            <a:pt x="62695" y="40035"/>
                            <a:pt x="63500" y="35992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81" behindDoc="0" locked="0" layoutInCell="1" allowOverlap="1">
            <wp:simplePos x="0" y="0"/>
            <wp:positionH relativeFrom="page">
              <wp:posOffset>761999</wp:posOffset>
            </wp:positionH>
            <wp:positionV relativeFrom="line">
              <wp:posOffset>37511</wp:posOffset>
            </wp:positionV>
            <wp:extent cx="76200" cy="76200"/>
            <wp:effectExtent l="0" t="0" r="0" b="0"/>
            <wp:wrapNone/>
            <wp:docPr id="679" name="Freeform 6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6200" cy="76200"/>
                    </a:xfrm>
                    <a:custGeom>
                      <a:rect l="l" t="t" r="r" b="b"/>
                      <a:pathLst>
                        <a:path w="152401" h="152400">
                          <a:moveTo>
                            <a:pt x="1" y="25400"/>
                          </a:moveTo>
                          <a:lnTo>
                            <a:pt x="1" y="127000"/>
                          </a:lnTo>
                          <a:cubicBezTo>
                            <a:pt x="0" y="130374"/>
                            <a:pt x="645" y="133623"/>
                            <a:pt x="1934" y="136724"/>
                          </a:cubicBezTo>
                          <a:cubicBezTo>
                            <a:pt x="3223" y="139825"/>
                            <a:pt x="5058" y="142578"/>
                            <a:pt x="7440" y="144959"/>
                          </a:cubicBezTo>
                          <a:cubicBezTo>
                            <a:pt x="9822" y="147340"/>
                            <a:pt x="12568" y="149176"/>
                            <a:pt x="15680" y="150466"/>
                          </a:cubicBezTo>
                          <a:cubicBezTo>
                            <a:pt x="18792" y="151756"/>
                            <a:pt x="22032" y="152400"/>
                            <a:pt x="25401" y="152400"/>
                          </a:cubicBezTo>
                          <a:lnTo>
                            <a:pt x="127001" y="152400"/>
                          </a:lnTo>
                          <a:cubicBezTo>
                            <a:pt x="130369" y="152400"/>
                            <a:pt x="133609" y="151756"/>
                            <a:pt x="136720" y="150466"/>
                          </a:cubicBezTo>
                          <a:cubicBezTo>
                            <a:pt x="139832" y="149176"/>
                            <a:pt x="142579" y="147340"/>
                            <a:pt x="144961" y="144959"/>
                          </a:cubicBezTo>
                          <a:cubicBezTo>
                            <a:pt x="147342" y="142578"/>
                            <a:pt x="149178" y="139825"/>
                            <a:pt x="150467" y="136724"/>
                          </a:cubicBezTo>
                          <a:cubicBezTo>
                            <a:pt x="151756" y="133623"/>
                            <a:pt x="152400" y="130374"/>
                            <a:pt x="152401" y="127000"/>
                          </a:cubicBezTo>
                          <a:lnTo>
                            <a:pt x="152401" y="25400"/>
                          </a:lnTo>
                          <a:cubicBezTo>
                            <a:pt x="152400" y="22052"/>
                            <a:pt x="151756" y="18802"/>
                            <a:pt x="150467" y="15677"/>
                          </a:cubicBezTo>
                          <a:cubicBezTo>
                            <a:pt x="149178" y="12576"/>
                            <a:pt x="147342" y="9823"/>
                            <a:pt x="144961" y="7442"/>
                          </a:cubicBezTo>
                          <a:cubicBezTo>
                            <a:pt x="142579" y="5061"/>
                            <a:pt x="139832" y="3225"/>
                            <a:pt x="136720" y="1935"/>
                          </a:cubicBezTo>
                          <a:cubicBezTo>
                            <a:pt x="133609" y="645"/>
                            <a:pt x="130369" y="0"/>
                            <a:pt x="127001" y="0"/>
                          </a:cubicBezTo>
                          <a:lnTo>
                            <a:pt x="25401" y="0"/>
                          </a:lnTo>
                          <a:cubicBezTo>
                            <a:pt x="22032" y="0"/>
                            <a:pt x="18792" y="645"/>
                            <a:pt x="15680" y="1935"/>
                          </a:cubicBezTo>
                          <a:cubicBezTo>
                            <a:pt x="12568" y="3225"/>
                            <a:pt x="9822" y="5061"/>
                            <a:pt x="7440" y="7442"/>
                          </a:cubicBezTo>
                          <a:cubicBezTo>
                            <a:pt x="5058" y="9823"/>
                            <a:pt x="3223" y="12576"/>
                            <a:pt x="1934" y="15677"/>
                          </a:cubicBezTo>
                          <a:cubicBezTo>
                            <a:pt x="645" y="18802"/>
                            <a:pt x="0" y="22052"/>
                            <a:pt x="1" y="25400"/>
                          </a:cubicBezTo>
                          <a:close/>
                          <a:moveTo>
                            <a:pt x="1" y="2540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767676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"/>
          <w:sz w:val="14"/>
          <w:szCs w:val="14"/>
          <w:lang w:val="en-US" w:bidi="en-US"/>
        </w:rPr>
        <w:t>CAM-008 Amount reconciliation tolerance: _______________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>
        <w:drawing>
          <wp:anchor simplePos="0" relativeHeight="251658687" behindDoc="0" locked="0" layoutInCell="1" allowOverlap="1">
            <wp:simplePos x="0" y="0"/>
            <wp:positionH relativeFrom="page">
              <wp:posOffset>625474</wp:posOffset>
            </wp:positionH>
            <wp:positionV relativeFrom="line">
              <wp:posOffset>63546</wp:posOffset>
            </wp:positionV>
            <wp:extent cx="31750" cy="31750"/>
            <wp:effectExtent l="0" t="0" r="0" b="0"/>
            <wp:wrapNone/>
            <wp:docPr id="680" name="Freeform 6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31750" cy="31750"/>
                    </a:xfrm>
                    <a:custGeom>
                      <a:rect l="l" t="t" r="r" b="b"/>
                      <a:pathLst>
                        <a:path w="63501" h="63500">
                          <a:moveTo>
                            <a:pt x="63501" y="31750"/>
                          </a:moveTo>
                          <a:cubicBezTo>
                            <a:pt x="63500" y="27559"/>
                            <a:pt x="62695" y="23491"/>
                            <a:pt x="61084" y="19596"/>
                          </a:cubicBezTo>
                          <a:cubicBezTo>
                            <a:pt x="59472" y="15727"/>
                            <a:pt x="57178" y="12304"/>
                            <a:pt x="54201" y="9302"/>
                          </a:cubicBezTo>
                          <a:cubicBezTo>
                            <a:pt x="51224" y="6350"/>
                            <a:pt x="47790" y="4044"/>
                            <a:pt x="43901" y="2431"/>
                          </a:cubicBezTo>
                          <a:cubicBezTo>
                            <a:pt x="40011" y="819"/>
                            <a:pt x="35961" y="0"/>
                            <a:pt x="31751" y="0"/>
                          </a:cubicBezTo>
                          <a:cubicBezTo>
                            <a:pt x="27540" y="0"/>
                            <a:pt x="23490" y="819"/>
                            <a:pt x="19600" y="2431"/>
                          </a:cubicBezTo>
                          <a:cubicBezTo>
                            <a:pt x="15710" y="4044"/>
                            <a:pt x="12277" y="6350"/>
                            <a:pt x="9300" y="9302"/>
                          </a:cubicBezTo>
                          <a:cubicBezTo>
                            <a:pt x="6323" y="12304"/>
                            <a:pt x="4029" y="15727"/>
                            <a:pt x="2417" y="19596"/>
                          </a:cubicBezTo>
                          <a:cubicBezTo>
                            <a:pt x="806" y="23491"/>
                            <a:pt x="0" y="27559"/>
                            <a:pt x="1" y="31750"/>
                          </a:cubicBezTo>
                          <a:cubicBezTo>
                            <a:pt x="0" y="35967"/>
                            <a:pt x="806" y="40010"/>
                            <a:pt x="2417" y="43905"/>
                          </a:cubicBezTo>
                          <a:cubicBezTo>
                            <a:pt x="4029" y="47799"/>
                            <a:pt x="6323" y="51247"/>
                            <a:pt x="9300" y="54199"/>
                          </a:cubicBezTo>
                          <a:cubicBezTo>
                            <a:pt x="12277" y="57175"/>
                            <a:pt x="15710" y="59482"/>
                            <a:pt x="19600" y="61094"/>
                          </a:cubicBezTo>
                          <a:cubicBezTo>
                            <a:pt x="23490" y="62707"/>
                            <a:pt x="27540" y="63500"/>
                            <a:pt x="31751" y="63500"/>
                          </a:cubicBezTo>
                          <a:cubicBezTo>
                            <a:pt x="35961" y="63500"/>
                            <a:pt x="40011" y="62707"/>
                            <a:pt x="43901" y="61094"/>
                          </a:cubicBezTo>
                          <a:cubicBezTo>
                            <a:pt x="47790" y="59482"/>
                            <a:pt x="51224" y="57175"/>
                            <a:pt x="54201" y="54199"/>
                          </a:cubicBezTo>
                          <a:cubicBezTo>
                            <a:pt x="57178" y="51247"/>
                            <a:pt x="59472" y="47799"/>
                            <a:pt x="61084" y="43905"/>
                          </a:cubicBezTo>
                          <a:cubicBezTo>
                            <a:pt x="62695" y="40010"/>
                            <a:pt x="63500" y="35967"/>
                            <a:pt x="63501" y="31750"/>
                          </a:cubicBezTo>
                          <a:close/>
                          <a:moveTo>
                            <a:pt x="63501" y="317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91" behindDoc="0" locked="0" layoutInCell="1" allowOverlap="1">
            <wp:simplePos x="0" y="0"/>
            <wp:positionH relativeFrom="page">
              <wp:posOffset>761999</wp:posOffset>
            </wp:positionH>
            <wp:positionV relativeFrom="line">
              <wp:posOffset>34971</wp:posOffset>
            </wp:positionV>
            <wp:extent cx="76200" cy="76200"/>
            <wp:effectExtent l="0" t="0" r="0" b="0"/>
            <wp:wrapNone/>
            <wp:docPr id="681" name="Freeform 6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76200" cy="76200"/>
                    </a:xfrm>
                    <a:custGeom>
                      <a:rect l="l" t="t" r="r" b="b"/>
                      <a:pathLst>
                        <a:path w="152401" h="152400">
                          <a:moveTo>
                            <a:pt x="1" y="25400"/>
                          </a:moveTo>
                          <a:lnTo>
                            <a:pt x="1" y="127000"/>
                          </a:lnTo>
                          <a:cubicBezTo>
                            <a:pt x="0" y="130374"/>
                            <a:pt x="645" y="133623"/>
                            <a:pt x="1934" y="136724"/>
                          </a:cubicBezTo>
                          <a:cubicBezTo>
                            <a:pt x="3223" y="139874"/>
                            <a:pt x="5058" y="142627"/>
                            <a:pt x="7440" y="144984"/>
                          </a:cubicBezTo>
                          <a:cubicBezTo>
                            <a:pt x="9822" y="147365"/>
                            <a:pt x="12568" y="149201"/>
                            <a:pt x="15680" y="150491"/>
                          </a:cubicBezTo>
                          <a:cubicBezTo>
                            <a:pt x="18792" y="151756"/>
                            <a:pt x="22032" y="152400"/>
                            <a:pt x="25401" y="152400"/>
                          </a:cubicBezTo>
                          <a:lnTo>
                            <a:pt x="127001" y="152400"/>
                          </a:lnTo>
                          <a:cubicBezTo>
                            <a:pt x="130369" y="152400"/>
                            <a:pt x="133609" y="151756"/>
                            <a:pt x="136720" y="150491"/>
                          </a:cubicBezTo>
                          <a:cubicBezTo>
                            <a:pt x="139832" y="149201"/>
                            <a:pt x="142579" y="147365"/>
                            <a:pt x="144961" y="144984"/>
                          </a:cubicBezTo>
                          <a:cubicBezTo>
                            <a:pt x="147342" y="142627"/>
                            <a:pt x="149178" y="139874"/>
                            <a:pt x="150467" y="136749"/>
                          </a:cubicBezTo>
                          <a:cubicBezTo>
                            <a:pt x="151756" y="133623"/>
                            <a:pt x="152400" y="130374"/>
                            <a:pt x="152401" y="127000"/>
                          </a:cubicBezTo>
                          <a:lnTo>
                            <a:pt x="152401" y="25400"/>
                          </a:lnTo>
                          <a:cubicBezTo>
                            <a:pt x="152400" y="22052"/>
                            <a:pt x="151756" y="18827"/>
                            <a:pt x="150467" y="15727"/>
                          </a:cubicBezTo>
                          <a:cubicBezTo>
                            <a:pt x="149178" y="12626"/>
                            <a:pt x="147342" y="9873"/>
                            <a:pt x="144961" y="7467"/>
                          </a:cubicBezTo>
                          <a:cubicBezTo>
                            <a:pt x="142579" y="5110"/>
                            <a:pt x="139832" y="3275"/>
                            <a:pt x="136720" y="1960"/>
                          </a:cubicBezTo>
                          <a:cubicBezTo>
                            <a:pt x="133609" y="670"/>
                            <a:pt x="130369" y="25"/>
                            <a:pt x="127001" y="0"/>
                          </a:cubicBezTo>
                          <a:lnTo>
                            <a:pt x="25401" y="0"/>
                          </a:lnTo>
                          <a:cubicBezTo>
                            <a:pt x="22032" y="25"/>
                            <a:pt x="18792" y="670"/>
                            <a:pt x="15680" y="1960"/>
                          </a:cubicBezTo>
                          <a:cubicBezTo>
                            <a:pt x="12568" y="3275"/>
                            <a:pt x="9822" y="5110"/>
                            <a:pt x="7440" y="7467"/>
                          </a:cubicBezTo>
                          <a:cubicBezTo>
                            <a:pt x="5058" y="9873"/>
                            <a:pt x="3223" y="12626"/>
                            <a:pt x="1934" y="15727"/>
                          </a:cubicBezTo>
                          <a:cubicBezTo>
                            <a:pt x="645" y="18827"/>
                            <a:pt x="0" y="22052"/>
                            <a:pt x="1" y="25400"/>
                          </a:cubicBezTo>
                          <a:close/>
                          <a:moveTo>
                            <a:pt x="1" y="25400"/>
                          </a:moveTo>
                        </a:path>
                      </a:pathLst>
                    </a:custGeom>
                    <a:noFill/>
                    <a:ln w="6350" cap="flat" cmpd="sng">
                      <a:solidFill>
                        <a:srgbClr val="767676">
                          <a:alpha val="100000"/>
                        </a:srgbClr>
                      </a:solidFill>
                      <a:miter lim="508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z w:val="14"/>
          <w:szCs w:val="14"/>
          <w:lang w:val="en-US" w:bidi="en-US"/>
        </w:rPr>
        <w:t>CAM-006 Currency approvals: _______________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235" w:right="0" w:firstLine="0"/>
      </w:pPr>
      <w:r/>
      <w:r>
        <w:rPr baseline="0" dirty="0">
          <w:rFonts w:ascii="Segoe UI" w:hAnsi="Segoe UI" w:eastAsia="Segoe UI" w:cs="Segoe UI"/>
          <w:b/>
          <w:bCs/>
          <w:color w:val="000000"/>
          <w:spacing w:val="-3"/>
          <w:sz w:val="14"/>
          <w:szCs w:val="14"/>
          <w:lang w:val="en-US" w:bidi="en-US"/>
        </w:rPr>
        <w:t>Next Steps: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9" w:after="5" w:line="186" w:lineRule="exact"/>
        <w:ind w:left="490" w:right="0" w:firstLine="0"/>
      </w:pPr>
      <w:r>
        <w:drawing>
          <wp:anchor simplePos="0" relativeHeight="251658249" behindDoc="0" locked="0" layoutInCell="1" allowOverlap="1">
            <wp:simplePos x="0" y="0"/>
            <wp:positionH relativeFrom="page">
              <wp:posOffset>733424</wp:posOffset>
            </wp:positionH>
            <wp:positionV relativeFrom="line">
              <wp:posOffset>113711</wp:posOffset>
            </wp:positionV>
            <wp:extent cx="6350000" cy="12700"/>
            <wp:effectExtent l="0" t="0" r="0" b="0"/>
            <wp:wrapNone/>
            <wp:docPr id="682" name="Freeform 6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350000" cy="12700"/>
                    </a:xfrm>
                    <a:custGeom>
                      <a:rect l="l" t="t" r="r" b="b"/>
                      <a:pathLst>
                        <a:path w="12700000" h="25400">
                          <a:moveTo>
                            <a:pt x="0" y="25400"/>
                          </a:moveTo>
                          <a:lnTo>
                            <a:pt x="12700000" y="25400"/>
                          </a:lnTo>
                          <a:lnTo>
                            <a:pt x="12700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1"/>
          <w:sz w:val="14"/>
          <w:szCs w:val="14"/>
          <w:lang w:val="en-US" w:bidi="en-US"/>
        </w:rPr>
        <w:t>1.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9" w:after="5" w:line="186" w:lineRule="exact"/>
        <w:ind w:left="490" w:right="0" w:firstLine="0"/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733424</wp:posOffset>
            </wp:positionH>
            <wp:positionV relativeFrom="line">
              <wp:posOffset>69261</wp:posOffset>
            </wp:positionV>
            <wp:extent cx="6350000" cy="12700"/>
            <wp:effectExtent l="0" t="0" r="0" b="0"/>
            <wp:wrapNone/>
            <wp:docPr id="683" name="Freeform 6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350000" cy="12700"/>
                    </a:xfrm>
                    <a:custGeom>
                      <a:rect l="l" t="t" r="r" b="b"/>
                      <a:pathLst>
                        <a:path w="12700000" h="25400">
                          <a:moveTo>
                            <a:pt x="0" y="25400"/>
                          </a:moveTo>
                          <a:lnTo>
                            <a:pt x="12700000" y="25400"/>
                          </a:lnTo>
                          <a:lnTo>
                            <a:pt x="12700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1"/>
          <w:sz w:val="14"/>
          <w:szCs w:val="14"/>
          <w:lang w:val="en-US" w:bidi="en-US"/>
        </w:rPr>
        <w:t>2.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9" w:after="5" w:line="186" w:lineRule="exact"/>
        <w:ind w:left="490" w:right="0" w:firstLine="0"/>
      </w:pPr>
      <w:r>
        <w:drawing>
          <wp:anchor simplePos="0" relativeHeight="251658255" behindDoc="0" locked="0" layoutInCell="1" allowOverlap="1">
            <wp:simplePos x="0" y="0"/>
            <wp:positionH relativeFrom="page">
              <wp:posOffset>733424</wp:posOffset>
            </wp:positionH>
            <wp:positionV relativeFrom="line">
              <wp:posOffset>69261</wp:posOffset>
            </wp:positionV>
            <wp:extent cx="6350000" cy="12700"/>
            <wp:effectExtent l="0" t="0" r="0" b="0"/>
            <wp:wrapNone/>
            <wp:docPr id="684" name="Freeform 6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350000" cy="12700"/>
                    </a:xfrm>
                    <a:custGeom>
                      <a:rect l="l" t="t" r="r" b="b"/>
                      <a:pathLst>
                        <a:path w="12700000" h="25400">
                          <a:moveTo>
                            <a:pt x="0" y="25400"/>
                          </a:moveTo>
                          <a:lnTo>
                            <a:pt x="12700000" y="25400"/>
                          </a:lnTo>
                          <a:lnTo>
                            <a:pt x="12700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" w:hAnsi="Segoe UI" w:eastAsia="Segoe UI" w:cs="Segoe UI"/>
          <w:color w:val="000000"/>
          <w:spacing w:val="-11"/>
          <w:sz w:val="14"/>
          <w:szCs w:val="14"/>
          <w:lang w:val="en-US" w:bidi="en-US"/>
        </w:rPr>
        <w:t>3.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58" behindDoc="0" locked="0" layoutInCell="1" allowOverlap="1">
            <wp:simplePos x="0" y="0"/>
            <wp:positionH relativeFrom="page">
              <wp:posOffset>479424</wp:posOffset>
            </wp:positionH>
            <wp:positionV relativeFrom="paragraph">
              <wp:posOffset>117222</wp:posOffset>
            </wp:positionV>
            <wp:extent cx="6604000" cy="12700"/>
            <wp:effectExtent l="0" t="0" r="0" b="0"/>
            <wp:wrapNone/>
            <wp:docPr id="685" name="Freeform 6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1">
                      <a:off x="0" y="0"/>
                      <a:ext cx="6604000" cy="12700"/>
                    </a:xfrm>
                    <a:custGeom>
                      <a:rect l="l" t="t" r="r" b="b"/>
                      <a:pathLst>
                        <a:path w="13208000" h="25400">
                          <a:moveTo>
                            <a:pt x="0" y="25400"/>
                          </a:moveTo>
                          <a:lnTo>
                            <a:pt x="13208000" y="25400"/>
                          </a:lnTo>
                          <a:lnTo>
                            <a:pt x="13208000" y="0"/>
                          </a:lnTo>
                          <a:lnTo>
                            <a:pt x="0" y="0"/>
                          </a:lnTo>
                          <a:lnTo>
                            <a:pt x="0" y="25400"/>
                          </a:lnTo>
                          <a:close/>
                        </a:path>
                      </a:pathLst>
                    </a:custGeom>
                    <a:solidFill>
                      <a:srgbClr val="808080">
                        <a:alpha val="100000"/>
                      </a:srgbClr>
                    </a:solidFill>
                    <a:ln w="635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18" w:h="16838"/>
          <w:pgMar w:top="135" w:right="500" w:bottom="134" w:left="500" w:header="708" w:footer="708" w:gutter="0"/>
          <w:docGrid w:linePitch="360"/>
        </w:sectPr>
        <w:spacing w:before="128" w:after="4" w:line="150" w:lineRule="exact"/>
        <w:ind w:left="5243" w:right="0" w:firstLine="0"/>
      </w:pPr>
      <w:r/>
      <w:r>
        <w:rPr baseline="0" dirty="0">
          <w:rFonts w:ascii="Arial" w:hAnsi="Arial" w:eastAsia="Arial" w:cs="Arial"/>
          <w:color w:val="000000"/>
          <w:spacing w:val="-4"/>
          <w:sz w:val="13"/>
          <w:szCs w:val="13"/>
          <w:lang w:val="en-US" w:bidi="en-US"/>
        </w:rPr>
        <w:t>11 / 11</w:t>
      </w:r>
      <w:r>
        <w:rPr>
          <w:rFonts w:ascii="Times New Roman" w:hAnsi="Times New Roman" w:eastAsia="Times New Roman" w:cs="Times New Roman"/>
          <w:sz w:val="13"/>
          <w:szCs w:val="13"/>
        </w:rPr>
        <w:t> </w:t>
      </w:r>
      <w:r/>
    </w:p>
    <w:p>
      <w:r/>
    </w:p>
    <w:sectPr>
      <w:type w:val="continuous"/>
      <w:pgSz w:w="11918" w:h="16838"/>
      <w:pgMar w:top="135" w:right="500" w:bottom="134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262" Type="http://schemas.openxmlformats.org/officeDocument/2006/relationships/hyperlink" TargetMode="External" Target="https://www.gofundme.com/f/redazareramadan"/><Relationship Id="rId359" Type="http://schemas.openxmlformats.org/officeDocument/2006/relationships/hyperlink" TargetMode="External" Target="http://www.muslimgiving.com"/><Relationship Id="rId364" Type="http://schemas.openxmlformats.org/officeDocument/2006/relationships/hyperlink" TargetMode="External" Target="https://gofund.me/49568076"/><Relationship Id="rId371" Type="http://schemas.openxmlformats.org/officeDocument/2006/relationships/hyperlink" TargetMode="External" Target="https://www.facebook.com/680462613278078"/><Relationship Id="rId377" Type="http://schemas.openxmlformats.org/officeDocument/2006/relationships/hyperlink" TargetMode="External" Target="https://www.instagram.com"/><Relationship Id="rId381" Type="http://schemas.openxmlformats.org/officeDocument/2006/relationships/hyperlink" TargetMode="External" Target="https://www.launchgood.com/campaign/reach_23__rosy_goes_to_lebanon"/><Relationship Id="rId453" Type="http://schemas.openxmlformats.org/officeDocument/2006/relationships/image" Target="media/image453.png"/><Relationship Id="rId454" Type="http://schemas.openxmlformats.org/officeDocument/2006/relationships/image" Target="media/image454.png"/><Relationship Id="rId455" Type="http://schemas.openxmlformats.org/officeDocument/2006/relationships/image" Target="media/image455.png"/><Relationship Id="rId456" Type="http://schemas.openxmlformats.org/officeDocument/2006/relationships/image" Target="media/image456.png"/><Relationship Id="rId457" Type="http://schemas.openxmlformats.org/officeDocument/2006/relationships/image" Target="media/image457.png"/><Relationship Id="rId458" Type="http://schemas.openxmlformats.org/officeDocument/2006/relationships/image" Target="media/image458.png"/><Relationship Id="rId459" Type="http://schemas.openxmlformats.org/officeDocument/2006/relationships/image" Target="media/image459.png"/><Relationship Id="rId460" Type="http://schemas.openxmlformats.org/officeDocument/2006/relationships/image" Target="media/image460.png"/><Relationship Id="rId461" Type="http://schemas.openxmlformats.org/officeDocument/2006/relationships/image" Target="media/image461.png"/><Relationship Id="rId462" Type="http://schemas.openxmlformats.org/officeDocument/2006/relationships/image" Target="media/image462.png"/><Relationship Id="rId463" Type="http://schemas.openxmlformats.org/officeDocument/2006/relationships/image" Target="media/image463.png"/><Relationship Id="rId464" Type="http://schemas.openxmlformats.org/officeDocument/2006/relationships/image" Target="media/image464.png"/><Relationship Id="rId465" Type="http://schemas.openxmlformats.org/officeDocument/2006/relationships/image" Target="media/image465.png"/><Relationship Id="rId466" Type="http://schemas.openxmlformats.org/officeDocument/2006/relationships/image" Target="media/image466.png"/><Relationship Id="rId467" Type="http://schemas.openxmlformats.org/officeDocument/2006/relationships/image" Target="media/image467.png"/><Relationship Id="rId468" Type="http://schemas.openxmlformats.org/officeDocument/2006/relationships/image" Target="media/image468.png"/><Relationship Id="rId469" Type="http://schemas.openxmlformats.org/officeDocument/2006/relationships/image" Target="media/image469.png"/><Relationship Id="rId470" Type="http://schemas.openxmlformats.org/officeDocument/2006/relationships/image" Target="media/image470.png"/><Relationship Id="rId471" Type="http://schemas.openxmlformats.org/officeDocument/2006/relationships/image" Target="media/image471.png"/><Relationship Id="rId472" Type="http://schemas.openxmlformats.org/officeDocument/2006/relationships/image" Target="media/image472.png"/><Relationship Id="rId473" Type="http://schemas.openxmlformats.org/officeDocument/2006/relationships/image" Target="media/image473.png"/><Relationship Id="rId474" Type="http://schemas.openxmlformats.org/officeDocument/2006/relationships/image" Target="media/image474.png"/><Relationship Id="rId475" Type="http://schemas.openxmlformats.org/officeDocument/2006/relationships/image" Target="media/image475.png"/><Relationship Id="rId477" Type="http://schemas.openxmlformats.org/officeDocument/2006/relationships/image" Target="media/image477.png"/><Relationship Id="rId478" Type="http://schemas.openxmlformats.org/officeDocument/2006/relationships/image" Target="media/image478.png"/><Relationship Id="rId479" Type="http://schemas.openxmlformats.org/officeDocument/2006/relationships/image" Target="media/image479.png"/><Relationship Id="rId481" Type="http://schemas.openxmlformats.org/officeDocument/2006/relationships/image" Target="media/image481.png"/><Relationship Id="rId483" Type="http://schemas.openxmlformats.org/officeDocument/2006/relationships/image" Target="media/image483.png"/><Relationship Id="rId495" Type="http://schemas.openxmlformats.org/officeDocument/2006/relationships/image" Target="media/image495.png"/><Relationship Id="rId510" Type="http://schemas.openxmlformats.org/officeDocument/2006/relationships/image" Target="media/image510.png"/><Relationship Id="rId511" Type="http://schemas.openxmlformats.org/officeDocument/2006/relationships/image" Target="media/image511.png"/><Relationship Id="rId513" Type="http://schemas.openxmlformats.org/officeDocument/2006/relationships/image" Target="media/image513.png"/><Relationship Id="rId514" Type="http://schemas.openxmlformats.org/officeDocument/2006/relationships/image" Target="media/image514.png"/><Relationship Id="rId516" Type="http://schemas.openxmlformats.org/officeDocument/2006/relationships/image" Target="media/image516.png"/><Relationship Id="rId535" Type="http://schemas.openxmlformats.org/officeDocument/2006/relationships/image" Target="media/image535.png"/><Relationship Id="rId668" Type="http://schemas.openxmlformats.org/officeDocument/2006/relationships/hyperlink" TargetMode="External" Target="file:///d:/career/github/VA Work/Quality_layer_check/Tables/campaign/02_campaign_staging_dq_PROD_framework.sq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2026-08-05T07:46:17Z</dcterms:created>
  <dcterms:modified xsi:type="dcterms:W3CDTF">2026-08-05T07:46:17Z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